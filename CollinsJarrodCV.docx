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01"/>
        <w:gridCol w:w="2704"/>
        <w:gridCol w:w="3599"/>
        <w:gridCol w:w="2696"/>
        <w:gridCol w:w="900"/>
      </w:tblGrid>
      <w:tr w:rsidR="00605A5B" w:rsidRPr="00494A0A" w14:paraId="0E6F1472" w14:textId="77777777" w:rsidTr="00271A16">
        <w:trPr>
          <w:trHeight w:val="2285"/>
        </w:trPr>
        <w:tc>
          <w:tcPr>
            <w:tcW w:w="900" w:type="dxa"/>
            <w:tcBorders>
              <w:bottom w:val="single" w:sz="12" w:space="0" w:color="648276" w:themeColor="accent5"/>
            </w:tcBorders>
          </w:tcPr>
          <w:p w14:paraId="1C95CB60" w14:textId="27DB1679" w:rsidR="00605A5B" w:rsidRPr="00494A0A" w:rsidRDefault="00605A5B">
            <w:pPr>
              <w:rPr>
                <w:rFonts w:cstheme="minorHAnsi"/>
              </w:rPr>
            </w:pPr>
          </w:p>
        </w:tc>
        <w:tc>
          <w:tcPr>
            <w:tcW w:w="8991" w:type="dxa"/>
            <w:gridSpan w:val="3"/>
            <w:tcBorders>
              <w:bottom w:val="single" w:sz="12" w:space="0" w:color="648276" w:themeColor="accent5"/>
            </w:tcBorders>
          </w:tcPr>
          <w:p w14:paraId="39A7E071" w14:textId="52030090" w:rsidR="00605A5B" w:rsidRPr="00494A0A" w:rsidRDefault="009874DE" w:rsidP="00605A5B">
            <w:pPr>
              <w:pStyle w:val="Title"/>
              <w:rPr>
                <w:rFonts w:asciiTheme="minorHAnsi" w:hAnsiTheme="minorHAnsi" w:cstheme="minorHAnsi"/>
              </w:rPr>
            </w:pPr>
            <w:r w:rsidRPr="00494A0A">
              <w:rPr>
                <w:rFonts w:asciiTheme="minorHAnsi" w:hAnsiTheme="minorHAnsi" w:cstheme="minorHAnsi"/>
              </w:rPr>
              <w:t>Jarrod Collins</w:t>
            </w:r>
          </w:p>
          <w:p w14:paraId="785A1C39" w14:textId="72E2B676" w:rsidR="00605A5B" w:rsidRPr="00494A0A" w:rsidRDefault="0012599A" w:rsidP="00A77921">
            <w:pPr>
              <w:pStyle w:val="Subtitle"/>
              <w:rPr>
                <w:rFonts w:asciiTheme="minorHAnsi" w:hAnsiTheme="minorHAnsi" w:cstheme="minorHAnsi"/>
              </w:rPr>
            </w:pPr>
            <w:r w:rsidRPr="00494A0A">
              <w:rPr>
                <w:rFonts w:asciiTheme="minorHAnsi" w:hAnsiTheme="minorHAnsi" w:cstheme="minorHAnsi"/>
              </w:rPr>
              <w:t xml:space="preserve">Sr Software Analyst </w:t>
            </w:r>
            <w:r w:rsidR="009874DE" w:rsidRPr="00494A0A">
              <w:rPr>
                <w:rFonts w:asciiTheme="minorHAnsi" w:hAnsiTheme="minorHAnsi" w:cstheme="minorHAnsi"/>
              </w:rPr>
              <w:t xml:space="preserve"> </w:t>
            </w:r>
          </w:p>
        </w:tc>
        <w:tc>
          <w:tcPr>
            <w:tcW w:w="899" w:type="dxa"/>
            <w:tcBorders>
              <w:bottom w:val="single" w:sz="12" w:space="0" w:color="648276" w:themeColor="accent5"/>
            </w:tcBorders>
          </w:tcPr>
          <w:p w14:paraId="33F9BA5B" w14:textId="77777777" w:rsidR="00605A5B" w:rsidRPr="00494A0A" w:rsidRDefault="00605A5B">
            <w:pPr>
              <w:rPr>
                <w:rFonts w:cstheme="minorHAnsi"/>
              </w:rPr>
            </w:pPr>
          </w:p>
        </w:tc>
      </w:tr>
      <w:tr w:rsidR="00F4501B" w:rsidRPr="00494A0A" w14:paraId="623C43C6" w14:textId="77777777" w:rsidTr="00271A16">
        <w:tc>
          <w:tcPr>
            <w:tcW w:w="3601" w:type="dxa"/>
            <w:gridSpan w:val="2"/>
            <w:tcBorders>
              <w:top w:val="single" w:sz="12" w:space="0" w:color="648276" w:themeColor="accent5"/>
              <w:right w:val="single" w:sz="12" w:space="0" w:color="648276" w:themeColor="accent5"/>
            </w:tcBorders>
          </w:tcPr>
          <w:p w14:paraId="567015A8" w14:textId="77777777" w:rsidR="00F4501B" w:rsidRPr="00494A0A" w:rsidRDefault="00F4501B">
            <w:pPr>
              <w:rPr>
                <w:rFonts w:cstheme="minorHAnsi"/>
              </w:rPr>
            </w:pPr>
          </w:p>
        </w:tc>
        <w:tc>
          <w:tcPr>
            <w:tcW w:w="3596" w:type="dxa"/>
            <w:tcBorders>
              <w:top w:val="single" w:sz="12" w:space="0" w:color="648276" w:themeColor="accent5"/>
              <w:left w:val="single" w:sz="12" w:space="0" w:color="648276" w:themeColor="accent5"/>
            </w:tcBorders>
          </w:tcPr>
          <w:p w14:paraId="24FBA95F" w14:textId="77777777" w:rsidR="00F4501B" w:rsidRPr="00494A0A" w:rsidRDefault="00F4501B">
            <w:pPr>
              <w:rPr>
                <w:rFonts w:cstheme="minorHAnsi"/>
              </w:rPr>
            </w:pPr>
          </w:p>
        </w:tc>
        <w:tc>
          <w:tcPr>
            <w:tcW w:w="3593" w:type="dxa"/>
            <w:gridSpan w:val="2"/>
            <w:tcBorders>
              <w:top w:val="single" w:sz="12" w:space="0" w:color="648276" w:themeColor="accent5"/>
            </w:tcBorders>
          </w:tcPr>
          <w:p w14:paraId="659D6518" w14:textId="77777777" w:rsidR="00F4501B" w:rsidRPr="00494A0A" w:rsidRDefault="00F4501B">
            <w:pPr>
              <w:rPr>
                <w:rFonts w:cstheme="minorHAnsi"/>
              </w:rPr>
            </w:pPr>
          </w:p>
        </w:tc>
      </w:tr>
      <w:tr w:rsidR="00605A5B" w:rsidRPr="00494A0A" w14:paraId="6B361E21" w14:textId="77777777" w:rsidTr="00271A16">
        <w:trPr>
          <w:trHeight w:val="2057"/>
        </w:trPr>
        <w:tc>
          <w:tcPr>
            <w:tcW w:w="3601" w:type="dxa"/>
            <w:gridSpan w:val="2"/>
            <w:tcBorders>
              <w:right w:val="single" w:sz="12" w:space="0" w:color="648276" w:themeColor="accent5"/>
            </w:tcBorders>
          </w:tcPr>
          <w:p w14:paraId="3D00FF03" w14:textId="77777777" w:rsidR="00605A5B" w:rsidRPr="00747120" w:rsidRDefault="00890F5D" w:rsidP="004B5F10">
            <w:pPr>
              <w:pStyle w:val="Heading1"/>
              <w:rPr>
                <w:rFonts w:asciiTheme="minorHAnsi" w:hAnsiTheme="minorHAnsi" w:cstheme="minorHAnsi"/>
                <w:b w:val="0"/>
                <w:bCs/>
              </w:rPr>
            </w:pPr>
            <w:sdt>
              <w:sdtPr>
                <w:rPr>
                  <w:rFonts w:asciiTheme="minorHAnsi" w:hAnsiTheme="minorHAnsi" w:cstheme="minorHAnsi"/>
                  <w:b w:val="0"/>
                  <w:bCs/>
                </w:rPr>
                <w:id w:val="1604447469"/>
                <w:placeholder>
                  <w:docPart w:val="7A6BD566505643FEB9BB47ED85EF8164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A77921" w:rsidRPr="00747120">
                  <w:rPr>
                    <w:rFonts w:asciiTheme="minorHAnsi" w:hAnsiTheme="minorHAnsi" w:cstheme="minorHAnsi"/>
                    <w:b w:val="0"/>
                    <w:bCs/>
                  </w:rPr>
                  <w:t>Contact</w:t>
                </w:r>
              </w:sdtContent>
            </w:sdt>
          </w:p>
          <w:p w14:paraId="0F1C462A" w14:textId="5E358C7E" w:rsidR="00C1095A" w:rsidRPr="00747120" w:rsidRDefault="009874DE" w:rsidP="000627F3">
            <w:pPr>
              <w:pStyle w:val="TextLeft"/>
              <w:rPr>
                <w:rFonts w:cstheme="minorHAnsi"/>
                <w:bCs/>
              </w:rPr>
            </w:pPr>
            <w:r w:rsidRPr="00747120">
              <w:rPr>
                <w:rFonts w:cstheme="minorHAnsi"/>
                <w:bCs/>
              </w:rPr>
              <w:t>563-650-2768</w:t>
            </w:r>
          </w:p>
          <w:p w14:paraId="4ABC73A0" w14:textId="7E30ACFA" w:rsidR="001B744B" w:rsidRPr="00747120" w:rsidRDefault="009874DE" w:rsidP="001B744B">
            <w:pPr>
              <w:pStyle w:val="TextLeft"/>
              <w:rPr>
                <w:rFonts w:cstheme="minorHAnsi"/>
                <w:bCs/>
              </w:rPr>
            </w:pPr>
            <w:r w:rsidRPr="00747120">
              <w:rPr>
                <w:rFonts w:cstheme="minorHAnsi"/>
                <w:bCs/>
              </w:rPr>
              <w:t>Jarrod.</w:t>
            </w:r>
            <w:r w:rsidR="00083B8C">
              <w:rPr>
                <w:rFonts w:cstheme="minorHAnsi"/>
                <w:bCs/>
              </w:rPr>
              <w:t>C</w:t>
            </w:r>
            <w:r w:rsidRPr="00747120">
              <w:rPr>
                <w:rFonts w:cstheme="minorHAnsi"/>
                <w:bCs/>
              </w:rPr>
              <w:t>ollins@gmail.com</w:t>
            </w:r>
          </w:p>
          <w:p w14:paraId="1AD10E46" w14:textId="77777777" w:rsidR="00605A5B" w:rsidRPr="00747120" w:rsidRDefault="009874DE" w:rsidP="001B744B">
            <w:pPr>
              <w:pStyle w:val="TextLeft"/>
              <w:rPr>
                <w:rStyle w:val="Hyperlink"/>
                <w:rFonts w:cstheme="minorHAnsi"/>
                <w:bCs/>
              </w:rPr>
            </w:pPr>
            <w:hyperlink r:id="rId8" w:history="1">
              <w:r w:rsidRPr="00747120">
                <w:rPr>
                  <w:rStyle w:val="Hyperlink"/>
                  <w:rFonts w:cstheme="minorHAnsi"/>
                  <w:bCs/>
                </w:rPr>
                <w:t>Jarrod Collins | LinkedIn</w:t>
              </w:r>
            </w:hyperlink>
          </w:p>
          <w:p w14:paraId="3A69ED23" w14:textId="77777777" w:rsidR="00004C27" w:rsidRPr="00747120" w:rsidRDefault="00004C27" w:rsidP="00004C27">
            <w:pPr>
              <w:rPr>
                <w:rFonts w:cstheme="minorHAnsi"/>
                <w:bCs/>
              </w:rPr>
            </w:pPr>
          </w:p>
          <w:p w14:paraId="19104ECD" w14:textId="77777777" w:rsidR="00C95A47" w:rsidRPr="00747120" w:rsidRDefault="00C95A47" w:rsidP="00C95A47">
            <w:pPr>
              <w:rPr>
                <w:rFonts w:cstheme="minorHAnsi"/>
                <w:bCs/>
                <w:color w:val="648276" w:themeColor="accent5"/>
                <w:sz w:val="28"/>
              </w:rPr>
            </w:pPr>
            <w:r w:rsidRPr="00747120">
              <w:rPr>
                <w:rFonts w:cstheme="minorHAnsi"/>
                <w:bCs/>
                <w:color w:val="648276" w:themeColor="accent5"/>
                <w:sz w:val="28"/>
              </w:rPr>
              <w:t xml:space="preserve">Certifications </w:t>
            </w:r>
          </w:p>
          <w:p w14:paraId="21ABC83F" w14:textId="77777777" w:rsidR="00C95A47" w:rsidRPr="00747120" w:rsidRDefault="00C95A47" w:rsidP="00C95A47">
            <w:pPr>
              <w:rPr>
                <w:rFonts w:cstheme="minorHAnsi"/>
                <w:bCs/>
                <w:color w:val="404040" w:themeColor="text1" w:themeTint="BF"/>
                <w:sz w:val="23"/>
                <w:szCs w:val="23"/>
              </w:rPr>
            </w:pPr>
            <w:r w:rsidRPr="00747120">
              <w:rPr>
                <w:rFonts w:cstheme="minorHAnsi"/>
                <w:bCs/>
                <w:color w:val="404040" w:themeColor="text1" w:themeTint="BF"/>
                <w:sz w:val="23"/>
                <w:szCs w:val="23"/>
              </w:rPr>
              <w:t>Amazon Web Services; AWS Certified Cloud Practitioner</w:t>
            </w:r>
          </w:p>
          <w:p w14:paraId="562DCE16" w14:textId="77777777" w:rsidR="00C95A47" w:rsidRPr="00747120" w:rsidRDefault="00C95A47" w:rsidP="00C95A47">
            <w:pPr>
              <w:rPr>
                <w:rFonts w:cstheme="minorHAnsi"/>
                <w:bCs/>
                <w:color w:val="404040" w:themeColor="text1" w:themeTint="BF"/>
                <w:sz w:val="23"/>
                <w:szCs w:val="23"/>
              </w:rPr>
            </w:pPr>
            <w:r w:rsidRPr="00747120">
              <w:rPr>
                <w:rFonts w:cstheme="minorHAnsi"/>
                <w:bCs/>
                <w:color w:val="404040" w:themeColor="text1" w:themeTint="BF"/>
                <w:sz w:val="23"/>
                <w:szCs w:val="23"/>
              </w:rPr>
              <w:t xml:space="preserve">Scrum Inc.; Scrum Master Certification </w:t>
            </w:r>
          </w:p>
          <w:p w14:paraId="3647FA7C" w14:textId="77777777" w:rsidR="00C95A47" w:rsidRPr="00747120" w:rsidRDefault="00C95A47" w:rsidP="00C95A47">
            <w:pPr>
              <w:rPr>
                <w:rFonts w:cstheme="minorHAnsi"/>
                <w:bCs/>
                <w:color w:val="404040" w:themeColor="text1" w:themeTint="BF"/>
                <w:sz w:val="23"/>
                <w:szCs w:val="23"/>
              </w:rPr>
            </w:pPr>
            <w:r w:rsidRPr="00747120">
              <w:rPr>
                <w:rFonts w:cstheme="minorHAnsi"/>
                <w:bCs/>
                <w:color w:val="404040" w:themeColor="text1" w:themeTint="BF"/>
                <w:sz w:val="23"/>
                <w:szCs w:val="23"/>
              </w:rPr>
              <w:t>Scrum Inc.; Registered Product Owner</w:t>
            </w:r>
          </w:p>
          <w:p w14:paraId="02612E62" w14:textId="77777777" w:rsidR="00C95A47" w:rsidRPr="00747120" w:rsidRDefault="00C95A47" w:rsidP="00C95A47">
            <w:pPr>
              <w:rPr>
                <w:rFonts w:cstheme="minorHAnsi"/>
                <w:bCs/>
                <w:color w:val="404040" w:themeColor="text1" w:themeTint="BF"/>
                <w:sz w:val="23"/>
                <w:szCs w:val="23"/>
              </w:rPr>
            </w:pPr>
            <w:r w:rsidRPr="00747120">
              <w:rPr>
                <w:rFonts w:cstheme="minorHAnsi"/>
                <w:bCs/>
                <w:color w:val="404040" w:themeColor="text1" w:themeTint="BF"/>
                <w:sz w:val="23"/>
                <w:szCs w:val="23"/>
              </w:rPr>
              <w:t xml:space="preserve">Scrum Inc.; Scrum Startup for teams  </w:t>
            </w:r>
          </w:p>
          <w:p w14:paraId="1E1C29B4" w14:textId="77777777" w:rsidR="00C95A47" w:rsidRPr="00747120" w:rsidRDefault="00C95A47" w:rsidP="00C95A47">
            <w:pPr>
              <w:rPr>
                <w:rFonts w:cstheme="minorHAnsi"/>
                <w:bCs/>
                <w:color w:val="404040" w:themeColor="text1" w:themeTint="BF"/>
                <w:sz w:val="23"/>
                <w:szCs w:val="23"/>
              </w:rPr>
            </w:pPr>
            <w:r w:rsidRPr="00747120">
              <w:rPr>
                <w:rFonts w:cstheme="minorHAnsi"/>
                <w:bCs/>
                <w:color w:val="404040" w:themeColor="text1" w:themeTint="BF"/>
                <w:sz w:val="23"/>
                <w:szCs w:val="23"/>
              </w:rPr>
              <w:t>ITIL v3 Foundations Certified</w:t>
            </w:r>
          </w:p>
          <w:p w14:paraId="39789683" w14:textId="77777777" w:rsidR="00C95A47" w:rsidRPr="00747120" w:rsidRDefault="00C95A47" w:rsidP="00C95A47">
            <w:pPr>
              <w:pStyle w:val="BodyText"/>
              <w:rPr>
                <w:rFonts w:asciiTheme="minorHAnsi" w:eastAsiaTheme="minorHAnsi" w:hAnsiTheme="minorHAnsi" w:cstheme="minorHAnsi"/>
                <w:bCs/>
                <w:color w:val="404040" w:themeColor="text1" w:themeTint="BF"/>
                <w:sz w:val="23"/>
                <w:szCs w:val="23"/>
              </w:rPr>
            </w:pPr>
            <w:r w:rsidRPr="00747120">
              <w:rPr>
                <w:rFonts w:asciiTheme="minorHAnsi" w:eastAsiaTheme="minorHAnsi" w:hAnsiTheme="minorHAnsi" w:cstheme="minorHAnsi"/>
                <w:bCs/>
                <w:color w:val="404040" w:themeColor="text1" w:themeTint="BF"/>
                <w:sz w:val="23"/>
                <w:szCs w:val="23"/>
              </w:rPr>
              <w:t>CompTIA; CompTIA Security+ Certified</w:t>
            </w:r>
          </w:p>
          <w:p w14:paraId="6232FB4D" w14:textId="77777777" w:rsidR="00C95A47" w:rsidRPr="00747120" w:rsidRDefault="00C95A47" w:rsidP="00C95A47">
            <w:pPr>
              <w:rPr>
                <w:rFonts w:cstheme="minorHAnsi"/>
                <w:bCs/>
                <w:color w:val="404040" w:themeColor="text1" w:themeTint="BF"/>
                <w:sz w:val="22"/>
              </w:rPr>
            </w:pPr>
          </w:p>
          <w:p w14:paraId="6F265CEF" w14:textId="44D895EB" w:rsidR="001877C9" w:rsidRPr="001877C9" w:rsidRDefault="001877C9" w:rsidP="001877C9">
            <w:pPr>
              <w:rPr>
                <w:rFonts w:cstheme="minorHAnsi"/>
                <w:bCs/>
                <w:color w:val="648276" w:themeColor="accent5"/>
                <w:sz w:val="28"/>
              </w:rPr>
            </w:pPr>
            <w:r w:rsidRPr="001877C9">
              <w:rPr>
                <w:rFonts w:cstheme="minorHAnsi"/>
                <w:bCs/>
                <w:color w:val="648276" w:themeColor="accent5"/>
                <w:sz w:val="28"/>
              </w:rPr>
              <w:t>Technical Skills</w:t>
            </w:r>
          </w:p>
          <w:p w14:paraId="2DC82952" w14:textId="3DE3273D" w:rsidR="001877C9" w:rsidRPr="001877C9" w:rsidRDefault="001877C9" w:rsidP="001877C9">
            <w:pPr>
              <w:pStyle w:val="TextLeft"/>
              <w:jc w:val="left"/>
              <w:rPr>
                <w:rFonts w:cstheme="minorHAnsi"/>
                <w:bCs/>
              </w:rPr>
            </w:pPr>
            <w:r w:rsidRPr="001877C9">
              <w:rPr>
                <w:rFonts w:cstheme="minorHAnsi"/>
                <w:bCs/>
              </w:rPr>
              <w:t xml:space="preserve">Power Platform, Power BI, SharePoint Online, ServiceNow, Microsoft Copilot, Git, VS Code  </w:t>
            </w:r>
          </w:p>
          <w:p w14:paraId="72E6093A" w14:textId="6BECD91C" w:rsidR="001877C9" w:rsidRPr="001877C9" w:rsidRDefault="001877C9" w:rsidP="001877C9">
            <w:pPr>
              <w:pStyle w:val="TextLeft"/>
              <w:jc w:val="left"/>
              <w:rPr>
                <w:rFonts w:cstheme="minorHAnsi"/>
                <w:bCs/>
              </w:rPr>
            </w:pPr>
            <w:r w:rsidRPr="001877C9">
              <w:rPr>
                <w:rFonts w:cstheme="minorHAnsi"/>
                <w:bCs/>
              </w:rPr>
              <w:t xml:space="preserve">Cloud: AWS (EC2, S3, CloudWatch, IAM), Azure  </w:t>
            </w:r>
          </w:p>
          <w:p w14:paraId="7DFCD91F" w14:textId="42D4143C" w:rsidR="001877C9" w:rsidRPr="001877C9" w:rsidRDefault="001877C9" w:rsidP="009B4F49">
            <w:pPr>
              <w:pStyle w:val="TextLeft"/>
              <w:jc w:val="left"/>
              <w:rPr>
                <w:rFonts w:cstheme="minorHAnsi"/>
                <w:bCs/>
              </w:rPr>
            </w:pPr>
            <w:r w:rsidRPr="001877C9">
              <w:rPr>
                <w:rFonts w:cstheme="minorHAnsi"/>
                <w:bCs/>
              </w:rPr>
              <w:t xml:space="preserve">Scripting/Programming: Python, PowerShell, HTML/CSS  </w:t>
            </w:r>
          </w:p>
          <w:p w14:paraId="68227F8F" w14:textId="47582E98" w:rsidR="001877C9" w:rsidRPr="001877C9" w:rsidRDefault="001877C9" w:rsidP="009B4F49">
            <w:pPr>
              <w:pStyle w:val="TextLeft"/>
              <w:jc w:val="left"/>
              <w:rPr>
                <w:rFonts w:cstheme="minorHAnsi"/>
                <w:bCs/>
              </w:rPr>
            </w:pPr>
            <w:r w:rsidRPr="001877C9">
              <w:rPr>
                <w:rFonts w:cstheme="minorHAnsi"/>
                <w:bCs/>
              </w:rPr>
              <w:t xml:space="preserve">DevOps &amp; Automation: GitHub, CI/CD awareness, </w:t>
            </w:r>
            <w:r w:rsidR="00AF1332">
              <w:rPr>
                <w:rFonts w:cstheme="minorHAnsi"/>
                <w:bCs/>
              </w:rPr>
              <w:t xml:space="preserve">SQL </w:t>
            </w:r>
            <w:r w:rsidR="000C1F5F">
              <w:rPr>
                <w:rFonts w:cstheme="minorHAnsi"/>
                <w:bCs/>
              </w:rPr>
              <w:t>, Dataverse ,</w:t>
            </w:r>
            <w:r w:rsidRPr="001877C9">
              <w:rPr>
                <w:rFonts w:cstheme="minorHAnsi"/>
                <w:bCs/>
              </w:rPr>
              <w:t xml:space="preserve"> AWS</w:t>
            </w:r>
          </w:p>
          <w:p w14:paraId="3AACAE12" w14:textId="7F71A9D1" w:rsidR="00004C27" w:rsidRPr="00747120" w:rsidRDefault="00004C27" w:rsidP="001877C9">
            <w:pPr>
              <w:pStyle w:val="TextLeft"/>
              <w:jc w:val="left"/>
              <w:rPr>
                <w:rFonts w:cstheme="minorHAnsi"/>
                <w:bCs/>
              </w:rPr>
            </w:pPr>
          </w:p>
        </w:tc>
        <w:tc>
          <w:tcPr>
            <w:tcW w:w="7189" w:type="dxa"/>
            <w:gridSpan w:val="3"/>
            <w:tcBorders>
              <w:left w:val="single" w:sz="12" w:space="0" w:color="648276" w:themeColor="accent5"/>
            </w:tcBorders>
          </w:tcPr>
          <w:p w14:paraId="0D9EC66D" w14:textId="32D8D6B5" w:rsidR="00605A5B" w:rsidRPr="00494A0A" w:rsidRDefault="00DA167D" w:rsidP="00FB34EE">
            <w:pPr>
              <w:pStyle w:val="Heading2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Summary</w:t>
            </w:r>
          </w:p>
          <w:p w14:paraId="20EB24DF" w14:textId="0932F902" w:rsidR="00F57E2F" w:rsidRDefault="00DA167D" w:rsidP="001D14E3">
            <w:pPr>
              <w:rPr>
                <w:rFonts w:cstheme="minorHAnsi"/>
                <w:color w:val="404040" w:themeColor="text1" w:themeTint="BF"/>
                <w:sz w:val="22"/>
              </w:rPr>
            </w:pPr>
            <w:r w:rsidRPr="00DA167D">
              <w:rPr>
                <w:rFonts w:cstheme="minorHAnsi"/>
                <w:color w:val="404040" w:themeColor="text1" w:themeTint="BF"/>
                <w:sz w:val="22"/>
              </w:rPr>
              <w:t>Solutions-oriented IT professional with 15+ years of experience in enterprise infrastructure, automation, and cloud platforms. Proven ability to engage with stakeholders and clients to deliver data-driven solutions that align with business goals. Strong foundation in AWS cloud, scripting, DevOps, and security awareness. Excellent communicator and presenter with experience educating cross-functional teams and executive audiences on emerging technologies, including AI and data platforms.</w:t>
            </w:r>
          </w:p>
          <w:p w14:paraId="233403D1" w14:textId="77777777" w:rsidR="00F57E2F" w:rsidRDefault="00F57E2F" w:rsidP="001D14E3">
            <w:pPr>
              <w:rPr>
                <w:rFonts w:cstheme="minorHAnsi"/>
                <w:color w:val="404040" w:themeColor="text1" w:themeTint="BF"/>
                <w:sz w:val="22"/>
              </w:rPr>
            </w:pPr>
          </w:p>
          <w:p w14:paraId="52B2CE2B" w14:textId="77777777" w:rsidR="00083B8C" w:rsidRPr="00494A0A" w:rsidRDefault="00083B8C" w:rsidP="001D14E3">
            <w:pPr>
              <w:rPr>
                <w:rFonts w:cstheme="minorHAnsi"/>
                <w:color w:val="404040" w:themeColor="text1" w:themeTint="BF"/>
                <w:sz w:val="22"/>
              </w:rPr>
            </w:pPr>
          </w:p>
          <w:p w14:paraId="122C1BC9" w14:textId="77777777" w:rsidR="00004C27" w:rsidRPr="00494A0A" w:rsidRDefault="00890F5D" w:rsidP="00004C27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863870713"/>
                <w:placeholder>
                  <w:docPart w:val="FC44035DD07245389B3D460627E7F99B"/>
                </w:placeholder>
                <w:temporary/>
                <w:showingPlcHdr/>
                <w15:appearance w15:val="hidden"/>
              </w:sdtPr>
              <w:sdtEndPr/>
              <w:sdtContent>
                <w:r w:rsidR="00004C27" w:rsidRPr="00494A0A">
                  <w:rPr>
                    <w:rFonts w:asciiTheme="minorHAnsi" w:hAnsiTheme="minorHAnsi" w:cstheme="minorHAnsi"/>
                  </w:rPr>
                  <w:t>Education</w:t>
                </w:r>
              </w:sdtContent>
            </w:sdt>
          </w:p>
          <w:p w14:paraId="106FD23D" w14:textId="2F146FD3" w:rsidR="00960AA4" w:rsidRDefault="00960AA4" w:rsidP="00004C27">
            <w:pPr>
              <w:pStyle w:val="TextRight"/>
              <w:rPr>
                <w:rStyle w:val="Emphasis"/>
                <w:rFonts w:cstheme="minorHAnsi"/>
              </w:rPr>
            </w:pPr>
            <w:r>
              <w:rPr>
                <w:rStyle w:val="Emphasis"/>
                <w:rFonts w:cstheme="minorHAnsi"/>
              </w:rPr>
              <w:t xml:space="preserve">Degree: MS Business Analytics </w:t>
            </w:r>
            <w:r w:rsidR="00257DB9">
              <w:rPr>
                <w:rStyle w:val="Emphasis"/>
                <w:rFonts w:cstheme="minorHAnsi"/>
              </w:rPr>
              <w:t xml:space="preserve"> ( currently attending)</w:t>
            </w:r>
          </w:p>
          <w:p w14:paraId="5A617354" w14:textId="57A0F275" w:rsidR="00960AA4" w:rsidRPr="00F479D4" w:rsidRDefault="00960AA4" w:rsidP="00F479D4">
            <w:pPr>
              <w:pStyle w:val="SmallText"/>
            </w:pPr>
            <w:r w:rsidRPr="00F479D4">
              <w:t xml:space="preserve">Location </w:t>
            </w:r>
            <w:r w:rsidR="00F479D4" w:rsidRPr="00F479D4">
              <w:t xml:space="preserve">The University of Iowa </w:t>
            </w:r>
            <w:r w:rsidR="00F479D4">
              <w:t xml:space="preserve">, Iowa City </w:t>
            </w:r>
          </w:p>
          <w:p w14:paraId="4D00271A" w14:textId="2250CA5B" w:rsidR="00004C27" w:rsidRPr="00494A0A" w:rsidRDefault="00004C27" w:rsidP="00004C27">
            <w:pPr>
              <w:pStyle w:val="TextRight"/>
              <w:rPr>
                <w:rStyle w:val="Emphasis"/>
                <w:rFonts w:cstheme="minorHAnsi"/>
              </w:rPr>
            </w:pPr>
            <w:r w:rsidRPr="00494A0A">
              <w:rPr>
                <w:rStyle w:val="Emphasis"/>
                <w:rFonts w:cstheme="minorHAnsi"/>
              </w:rPr>
              <w:t xml:space="preserve">Degree: Bachelor of Science in Technical Management </w:t>
            </w:r>
          </w:p>
          <w:p w14:paraId="19E8FE5E" w14:textId="77777777" w:rsidR="00004C27" w:rsidRPr="00494A0A" w:rsidRDefault="00004C27" w:rsidP="00004C27">
            <w:pPr>
              <w:pStyle w:val="SmallText"/>
              <w:rPr>
                <w:rFonts w:cstheme="minorHAnsi"/>
              </w:rPr>
            </w:pPr>
            <w:r w:rsidRPr="00494A0A">
              <w:rPr>
                <w:rFonts w:cstheme="minorHAnsi"/>
              </w:rPr>
              <w:t>Location: DeVry University, Addison IL</w:t>
            </w:r>
          </w:p>
          <w:p w14:paraId="1A732189" w14:textId="77777777" w:rsidR="00004C27" w:rsidRPr="00494A0A" w:rsidRDefault="00004C27" w:rsidP="00004C27">
            <w:pPr>
              <w:pStyle w:val="SmallText"/>
              <w:rPr>
                <w:rFonts w:cstheme="minorHAnsi"/>
              </w:rPr>
            </w:pPr>
            <w:r w:rsidRPr="00494A0A">
              <w:rPr>
                <w:rFonts w:cstheme="minorHAnsi"/>
              </w:rPr>
              <w:t>Dean’s List GPA 3.1/4.0</w:t>
            </w:r>
          </w:p>
          <w:p w14:paraId="4DDA3FE3" w14:textId="77777777" w:rsidR="00004C27" w:rsidRPr="00494A0A" w:rsidRDefault="00004C27" w:rsidP="00004C27">
            <w:pPr>
              <w:pStyle w:val="SmallText"/>
              <w:rPr>
                <w:rFonts w:cstheme="minorHAnsi"/>
              </w:rPr>
            </w:pPr>
          </w:p>
          <w:p w14:paraId="48D1CD5E" w14:textId="77777777" w:rsidR="00004C27" w:rsidRPr="00494A0A" w:rsidRDefault="00004C27" w:rsidP="00004C27">
            <w:pPr>
              <w:pStyle w:val="TextRight"/>
              <w:rPr>
                <w:rStyle w:val="Emphasis"/>
                <w:rFonts w:cstheme="minorHAnsi"/>
              </w:rPr>
            </w:pPr>
            <w:r w:rsidRPr="00494A0A">
              <w:rPr>
                <w:rStyle w:val="Emphasis"/>
                <w:rFonts w:cstheme="minorHAnsi"/>
              </w:rPr>
              <w:t xml:space="preserve">Degree: Associate in Applied Science Microcomputer Support Specialist </w:t>
            </w:r>
          </w:p>
          <w:p w14:paraId="33C06A30" w14:textId="77777777" w:rsidR="00004C27" w:rsidRPr="00494A0A" w:rsidRDefault="00004C27" w:rsidP="00004C27">
            <w:pPr>
              <w:pStyle w:val="SmallText"/>
              <w:rPr>
                <w:rFonts w:cstheme="minorHAnsi"/>
              </w:rPr>
            </w:pPr>
            <w:r w:rsidRPr="00494A0A">
              <w:rPr>
                <w:rFonts w:cstheme="minorHAnsi"/>
              </w:rPr>
              <w:t>Certificates: Network Administration, Computer Office and Equipment Repair Certificate</w:t>
            </w:r>
          </w:p>
          <w:p w14:paraId="77B68182" w14:textId="77777777" w:rsidR="00004C27" w:rsidRPr="00494A0A" w:rsidRDefault="00004C27" w:rsidP="00004C27">
            <w:pPr>
              <w:pStyle w:val="SmallText"/>
              <w:rPr>
                <w:rFonts w:cstheme="minorHAnsi"/>
              </w:rPr>
            </w:pPr>
            <w:r w:rsidRPr="00494A0A">
              <w:rPr>
                <w:rFonts w:cstheme="minorHAnsi"/>
              </w:rPr>
              <w:t>Location: Black Hawk College, Moline IL</w:t>
            </w:r>
          </w:p>
          <w:p w14:paraId="2F9362C5" w14:textId="77777777" w:rsidR="00004C27" w:rsidRPr="00494A0A" w:rsidRDefault="00004C27" w:rsidP="00004C27">
            <w:pPr>
              <w:pStyle w:val="SmallText"/>
              <w:rPr>
                <w:rFonts w:cstheme="minorHAnsi"/>
              </w:rPr>
            </w:pPr>
            <w:r w:rsidRPr="00494A0A">
              <w:rPr>
                <w:rFonts w:cstheme="minorHAnsi"/>
              </w:rPr>
              <w:t xml:space="preserve">GPA 3.75 </w:t>
            </w:r>
          </w:p>
          <w:p w14:paraId="1F2F0DEE" w14:textId="77637DFE" w:rsidR="00605A5B" w:rsidRPr="00494A0A" w:rsidRDefault="00605A5B" w:rsidP="00EE2BDB">
            <w:pPr>
              <w:pStyle w:val="TextRight"/>
              <w:rPr>
                <w:rFonts w:cstheme="minorHAnsi"/>
              </w:rPr>
            </w:pPr>
          </w:p>
        </w:tc>
      </w:tr>
      <w:tr w:rsidR="00E10F01" w:rsidRPr="0043562D" w14:paraId="5DE93C6C" w14:textId="77777777" w:rsidTr="00271A16">
        <w:trPr>
          <w:trHeight w:val="3688"/>
        </w:trPr>
        <w:tc>
          <w:tcPr>
            <w:tcW w:w="3601" w:type="dxa"/>
            <w:gridSpan w:val="2"/>
            <w:tcBorders>
              <w:right w:val="single" w:sz="12" w:space="0" w:color="648276" w:themeColor="accent5"/>
            </w:tcBorders>
          </w:tcPr>
          <w:p w14:paraId="75217D85" w14:textId="77777777" w:rsidR="00CD7F27" w:rsidRPr="00494A0A" w:rsidRDefault="00CD7F27" w:rsidP="00B471FA">
            <w:pPr>
              <w:pStyle w:val="TextLeft"/>
              <w:rPr>
                <w:rStyle w:val="Heading1Char"/>
                <w:rFonts w:asciiTheme="minorHAnsi" w:hAnsiTheme="minorHAnsi" w:cstheme="minorHAnsi"/>
                <w:b w:val="0"/>
                <w:color w:val="404040" w:themeColor="text1" w:themeTint="BF"/>
                <w:sz w:val="22"/>
              </w:rPr>
            </w:pPr>
          </w:p>
          <w:p w14:paraId="6294A15F" w14:textId="77777777" w:rsidR="00F4568B" w:rsidRPr="00494A0A" w:rsidRDefault="00F4568B" w:rsidP="000627F3">
            <w:pPr>
              <w:rPr>
                <w:rFonts w:cstheme="minorHAnsi"/>
                <w:color w:val="404040" w:themeColor="text1" w:themeTint="BF"/>
                <w:sz w:val="22"/>
              </w:rPr>
            </w:pPr>
          </w:p>
          <w:p w14:paraId="701CF56C" w14:textId="7D766C15" w:rsidR="00687D01" w:rsidRPr="00494A0A" w:rsidRDefault="00687D01" w:rsidP="009A38FA">
            <w:pPr>
              <w:rPr>
                <w:rFonts w:cstheme="minorHAnsi"/>
              </w:rPr>
            </w:pPr>
          </w:p>
        </w:tc>
        <w:tc>
          <w:tcPr>
            <w:tcW w:w="7189" w:type="dxa"/>
            <w:gridSpan w:val="3"/>
            <w:tcBorders>
              <w:left w:val="single" w:sz="12" w:space="0" w:color="648276" w:themeColor="accent5"/>
            </w:tcBorders>
          </w:tcPr>
          <w:p w14:paraId="22002B45" w14:textId="28CD027F" w:rsidR="00E10F01" w:rsidRPr="0043562D" w:rsidRDefault="007260F0" w:rsidP="00E10F01">
            <w:pPr>
              <w:pStyle w:val="Heading2"/>
              <w:rPr>
                <w:rFonts w:asciiTheme="minorHAnsi" w:hAnsiTheme="minorHAnsi" w:cstheme="minorHAnsi"/>
                <w:b w:val="0"/>
                <w:color w:val="404040" w:themeColor="text1" w:themeTint="BF"/>
                <w:sz w:val="22"/>
                <w:szCs w:val="22"/>
              </w:rPr>
            </w:pPr>
            <w:r w:rsidRPr="0043562D">
              <w:rPr>
                <w:rFonts w:asciiTheme="minorHAnsi" w:hAnsiTheme="minorHAnsi" w:cstheme="minorHAnsi"/>
                <w:b w:val="0"/>
                <w:color w:val="404040" w:themeColor="text1" w:themeTint="BF"/>
                <w:sz w:val="22"/>
                <w:szCs w:val="22"/>
              </w:rPr>
              <w:t xml:space="preserve">Professional </w:t>
            </w:r>
            <w:sdt>
              <w:sdtPr>
                <w:rPr>
                  <w:rFonts w:asciiTheme="minorHAnsi" w:hAnsiTheme="minorHAnsi" w:cstheme="minorHAnsi"/>
                  <w:b w:val="0"/>
                  <w:color w:val="404040" w:themeColor="text1" w:themeTint="BF"/>
                  <w:sz w:val="22"/>
                  <w:szCs w:val="22"/>
                </w:rPr>
                <w:id w:val="-1767221959"/>
                <w:placeholder>
                  <w:docPart w:val="F759F82CF6C5408F9FCD6943C5CAE927"/>
                </w:placeholder>
                <w:temporary/>
                <w:showingPlcHdr/>
                <w15:appearance w15:val="hidden"/>
                <w:text/>
              </w:sdtPr>
              <w:sdtEndPr/>
              <w:sdtContent>
                <w:r w:rsidR="00E10F01" w:rsidRPr="0043562D">
                  <w:rPr>
                    <w:rFonts w:asciiTheme="minorHAnsi" w:hAnsiTheme="minorHAnsi" w:cstheme="minorHAnsi"/>
                    <w:b w:val="0"/>
                    <w:color w:val="404040" w:themeColor="text1" w:themeTint="BF"/>
                    <w:sz w:val="22"/>
                    <w:szCs w:val="22"/>
                  </w:rPr>
                  <w:t>Experience</w:t>
                </w:r>
              </w:sdtContent>
            </w:sdt>
          </w:p>
          <w:p w14:paraId="7E20DDF9" w14:textId="3722DB43" w:rsidR="006D7E1B" w:rsidRPr="0043562D" w:rsidRDefault="006D7E1B" w:rsidP="006D7E1B">
            <w:pPr>
              <w:pStyle w:val="TextRight"/>
              <w:rPr>
                <w:rFonts w:cstheme="minorHAnsi"/>
                <w:szCs w:val="22"/>
              </w:rPr>
            </w:pPr>
            <w:r w:rsidRPr="0043562D">
              <w:rPr>
                <w:rFonts w:cstheme="minorHAnsi"/>
                <w:szCs w:val="22"/>
              </w:rPr>
              <w:t xml:space="preserve">Sr Software </w:t>
            </w:r>
            <w:r w:rsidR="00295C4A" w:rsidRPr="0043562D">
              <w:rPr>
                <w:rFonts w:cstheme="minorHAnsi"/>
                <w:szCs w:val="22"/>
              </w:rPr>
              <w:t>Analyst (</w:t>
            </w:r>
            <w:r w:rsidR="007260F0" w:rsidRPr="0043562D">
              <w:rPr>
                <w:rFonts w:cstheme="minorHAnsi"/>
                <w:szCs w:val="22"/>
              </w:rPr>
              <w:t>2023 to Present)</w:t>
            </w:r>
          </w:p>
          <w:p w14:paraId="3491B04A" w14:textId="77777777" w:rsidR="0005209A" w:rsidRDefault="006D7E1B" w:rsidP="0005209A">
            <w:pPr>
              <w:pStyle w:val="TextRight"/>
              <w:rPr>
                <w:rFonts w:cstheme="minorHAnsi"/>
                <w:szCs w:val="22"/>
              </w:rPr>
            </w:pPr>
            <w:r w:rsidRPr="00494A0A">
              <w:rPr>
                <w:rFonts w:cstheme="minorHAnsi"/>
                <w:szCs w:val="22"/>
              </w:rPr>
              <w:t xml:space="preserve">Company: John Deere, Moline IL </w:t>
            </w:r>
          </w:p>
          <w:p w14:paraId="124D4A6A" w14:textId="22930B65" w:rsidR="00B77895" w:rsidRPr="00D11D90" w:rsidRDefault="00B77895" w:rsidP="00B77895">
            <w:pPr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</w:p>
          <w:p w14:paraId="61A255EB" w14:textId="65A93D89" w:rsidR="00473071" w:rsidRPr="00FD546A" w:rsidRDefault="00473071" w:rsidP="00FD546A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  <w:color w:val="404040" w:themeColor="text1" w:themeTint="BF"/>
              </w:rPr>
            </w:pPr>
            <w:r w:rsidRPr="00FD546A">
              <w:rPr>
                <w:rFonts w:cstheme="minorHAnsi"/>
                <w:color w:val="404040" w:themeColor="text1" w:themeTint="BF"/>
              </w:rPr>
              <w:t xml:space="preserve">Created a </w:t>
            </w:r>
            <w:r w:rsidRPr="00FD546A">
              <w:rPr>
                <w:rFonts w:cstheme="minorHAnsi"/>
                <w:color w:val="404040" w:themeColor="text1" w:themeTint="BF"/>
              </w:rPr>
              <w:t>Multi-Threaded Testing Pipeline with GitHub Runners</w:t>
            </w:r>
            <w:r w:rsidRPr="00FD546A">
              <w:rPr>
                <w:rFonts w:cstheme="minorHAnsi"/>
                <w:color w:val="404040" w:themeColor="text1" w:themeTint="BF"/>
              </w:rPr>
              <w:t>.</w:t>
            </w:r>
          </w:p>
          <w:p w14:paraId="2BC6F416" w14:textId="77777777" w:rsidR="00473071" w:rsidRDefault="00473071" w:rsidP="00473071">
            <w:pPr>
              <w:rPr>
                <w:rFonts w:cstheme="minorHAnsi"/>
                <w:color w:val="404040" w:themeColor="text1" w:themeTint="BF"/>
              </w:rPr>
            </w:pPr>
            <w:r w:rsidRPr="00473071">
              <w:rPr>
                <w:rFonts w:cstheme="minorHAnsi"/>
                <w:color w:val="404040" w:themeColor="text1" w:themeTint="BF"/>
              </w:rPr>
              <w:t>Developed a multi-threaded testing pipeline leveraging multiple GitHub runners to parallelize test execution and reduce build times.</w:t>
            </w:r>
          </w:p>
          <w:p w14:paraId="13CFA055" w14:textId="77777777" w:rsidR="00FD546A" w:rsidRPr="00473071" w:rsidRDefault="00FD546A" w:rsidP="00473071">
            <w:pPr>
              <w:rPr>
                <w:rFonts w:cstheme="minorHAnsi"/>
                <w:color w:val="404040" w:themeColor="text1" w:themeTint="BF"/>
              </w:rPr>
            </w:pPr>
          </w:p>
          <w:p w14:paraId="0A8EB00F" w14:textId="77777777" w:rsidR="00473071" w:rsidRPr="00FD546A" w:rsidRDefault="00473071" w:rsidP="00FD546A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  <w:color w:val="404040" w:themeColor="text1" w:themeTint="BF"/>
              </w:rPr>
            </w:pPr>
            <w:r w:rsidRPr="00FD546A">
              <w:rPr>
                <w:rFonts w:cstheme="minorHAnsi"/>
                <w:color w:val="404040" w:themeColor="text1" w:themeTint="BF"/>
              </w:rPr>
              <w:t>Implemented GitHub Actions workflows to orchestrate runners, ensuring efficient resource utilization and faster CI/CD cycles.</w:t>
            </w:r>
          </w:p>
          <w:p w14:paraId="1F04EE8B" w14:textId="234BE83E" w:rsidR="00473071" w:rsidRPr="00890F5D" w:rsidRDefault="00473071" w:rsidP="00890F5D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  <w:color w:val="404040" w:themeColor="text1" w:themeTint="BF"/>
              </w:rPr>
            </w:pPr>
            <w:r w:rsidRPr="00890F5D">
              <w:rPr>
                <w:rFonts w:cstheme="minorHAnsi"/>
                <w:color w:val="404040" w:themeColor="text1" w:themeTint="BF"/>
              </w:rPr>
              <w:t xml:space="preserve">Optimized pipeline performance by distributing workloads across runners, cutting average test completion time by </w:t>
            </w:r>
            <w:r w:rsidR="00FF659D" w:rsidRPr="00890F5D">
              <w:rPr>
                <w:rFonts w:cstheme="minorHAnsi"/>
                <w:color w:val="404040" w:themeColor="text1" w:themeTint="BF"/>
              </w:rPr>
              <w:t>50%</w:t>
            </w:r>
          </w:p>
          <w:p w14:paraId="1B3FFBBA" w14:textId="77777777" w:rsidR="00473071" w:rsidRPr="00473071" w:rsidRDefault="00473071" w:rsidP="00473071">
            <w:pPr>
              <w:rPr>
                <w:rFonts w:cstheme="minorHAnsi"/>
                <w:color w:val="404040" w:themeColor="text1" w:themeTint="BF"/>
              </w:rPr>
            </w:pPr>
            <w:r w:rsidRPr="00473071">
              <w:rPr>
                <w:rFonts w:cstheme="minorHAnsi"/>
                <w:color w:val="404040" w:themeColor="text1" w:themeTint="BF"/>
              </w:rPr>
              <w:t>Enhanced reliability of deployments by integrating automated checks into the workflow, improving release confidence.</w:t>
            </w:r>
          </w:p>
          <w:p w14:paraId="00A8CF03" w14:textId="77777777" w:rsidR="00473071" w:rsidRPr="00473071" w:rsidRDefault="00473071" w:rsidP="00473071">
            <w:pPr>
              <w:rPr>
                <w:rFonts w:cstheme="minorHAnsi"/>
                <w:color w:val="404040" w:themeColor="text1" w:themeTint="BF"/>
              </w:rPr>
            </w:pPr>
            <w:r w:rsidRPr="00473071">
              <w:rPr>
                <w:rFonts w:cstheme="minorHAnsi"/>
                <w:color w:val="404040" w:themeColor="text1" w:themeTint="BF"/>
              </w:rPr>
              <w:t>Automated Test Generation with GitHub Spec Kit Framework</w:t>
            </w:r>
          </w:p>
          <w:p w14:paraId="671A61A8" w14:textId="77777777" w:rsidR="00473071" w:rsidRPr="00FF659D" w:rsidRDefault="00473071" w:rsidP="00FF659D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  <w:color w:val="404040" w:themeColor="text1" w:themeTint="BF"/>
              </w:rPr>
            </w:pPr>
            <w:r w:rsidRPr="00FF659D">
              <w:rPr>
                <w:rFonts w:cstheme="minorHAnsi"/>
                <w:color w:val="404040" w:themeColor="text1" w:themeTint="BF"/>
              </w:rPr>
              <w:t>Created a GitHub pipeline that automatically generates test cases using the GitHub Spec Kit framework.</w:t>
            </w:r>
          </w:p>
          <w:p w14:paraId="7A215361" w14:textId="77777777" w:rsidR="00473071" w:rsidRPr="00473071" w:rsidRDefault="00473071" w:rsidP="00473071">
            <w:pPr>
              <w:rPr>
                <w:rFonts w:cstheme="minorHAnsi"/>
                <w:color w:val="404040" w:themeColor="text1" w:themeTint="BF"/>
              </w:rPr>
            </w:pPr>
            <w:r w:rsidRPr="00473071">
              <w:rPr>
                <w:rFonts w:cstheme="minorHAnsi"/>
                <w:color w:val="404040" w:themeColor="text1" w:themeTint="BF"/>
              </w:rPr>
              <w:t>Streamlined QA processes by enabling dynamic test creation aligned with evolving specifications.</w:t>
            </w:r>
          </w:p>
          <w:p w14:paraId="6B88A460" w14:textId="69FC7E9E" w:rsidR="00473071" w:rsidRPr="00FF659D" w:rsidRDefault="00473071" w:rsidP="00FF659D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  <w:color w:val="404040" w:themeColor="text1" w:themeTint="BF"/>
              </w:rPr>
            </w:pPr>
            <w:r w:rsidRPr="00FF659D">
              <w:rPr>
                <w:rFonts w:cstheme="minorHAnsi"/>
                <w:color w:val="404040" w:themeColor="text1" w:themeTint="BF"/>
              </w:rPr>
              <w:t>Improved test coverage and accuracy through automated spec-riven validation, reducing manual intervention.</w:t>
            </w:r>
          </w:p>
          <w:p w14:paraId="6C1AF58C" w14:textId="77777777" w:rsidR="00473071" w:rsidRPr="00473071" w:rsidRDefault="00473071" w:rsidP="00473071">
            <w:pPr>
              <w:rPr>
                <w:rFonts w:cstheme="minorHAnsi"/>
                <w:color w:val="404040" w:themeColor="text1" w:themeTint="BF"/>
              </w:rPr>
            </w:pPr>
          </w:p>
          <w:p w14:paraId="0AFD732C" w14:textId="6AF24A58" w:rsidR="00D11D90" w:rsidRPr="003C527B" w:rsidRDefault="00D11D90" w:rsidP="003C527B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  <w:color w:val="404040" w:themeColor="text1" w:themeTint="BF"/>
              </w:rPr>
            </w:pPr>
            <w:r w:rsidRPr="003C527B">
              <w:rPr>
                <w:rFonts w:cstheme="minorHAnsi"/>
                <w:color w:val="404040" w:themeColor="text1" w:themeTint="BF"/>
              </w:rPr>
              <w:t xml:space="preserve">Built and deployed multiple model-driven Power Apps, enabling structured </w:t>
            </w:r>
            <w:proofErr w:type="spellStart"/>
            <w:r w:rsidRPr="003C527B">
              <w:rPr>
                <w:rFonts w:cstheme="minorHAnsi"/>
                <w:color w:val="404040" w:themeColor="text1" w:themeTint="BF"/>
              </w:rPr>
              <w:t>dataexperiences</w:t>
            </w:r>
            <w:proofErr w:type="spellEnd"/>
            <w:r w:rsidRPr="003C527B">
              <w:rPr>
                <w:rFonts w:cstheme="minorHAnsi"/>
                <w:color w:val="404040" w:themeColor="text1" w:themeTint="BF"/>
              </w:rPr>
              <w:t xml:space="preserve"> and streamlined user workflows across departments.</w:t>
            </w:r>
          </w:p>
          <w:p w14:paraId="3EEA0BF6" w14:textId="1282E497" w:rsidR="00D11D90" w:rsidRPr="00995AFD" w:rsidRDefault="00D11D90" w:rsidP="00995AFD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  <w:color w:val="404040" w:themeColor="text1" w:themeTint="BF"/>
              </w:rPr>
            </w:pPr>
            <w:r w:rsidRPr="00995AFD">
              <w:rPr>
                <w:rFonts w:cstheme="minorHAnsi"/>
                <w:color w:val="404040" w:themeColor="text1" w:themeTint="BF"/>
              </w:rPr>
              <w:t xml:space="preserve">Executed Dataverse migrations, transitioning legacy data into secure, </w:t>
            </w:r>
            <w:proofErr w:type="spellStart"/>
            <w:r w:rsidRPr="00995AFD">
              <w:rPr>
                <w:rFonts w:cstheme="minorHAnsi"/>
                <w:color w:val="404040" w:themeColor="text1" w:themeTint="BF"/>
              </w:rPr>
              <w:t>relationalcloud</w:t>
            </w:r>
            <w:proofErr w:type="spellEnd"/>
            <w:r w:rsidRPr="00995AFD">
              <w:rPr>
                <w:rFonts w:cstheme="minorHAnsi"/>
                <w:color w:val="404040" w:themeColor="text1" w:themeTint="BF"/>
              </w:rPr>
              <w:t xml:space="preserve"> environments to support modern app development.</w:t>
            </w:r>
          </w:p>
          <w:p w14:paraId="2AB1A004" w14:textId="10C3274F" w:rsidR="00D11D90" w:rsidRDefault="00D11D90" w:rsidP="00995AFD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  <w:color w:val="404040" w:themeColor="text1" w:themeTint="BF"/>
              </w:rPr>
            </w:pPr>
            <w:r w:rsidRPr="00995AFD">
              <w:rPr>
                <w:rFonts w:cstheme="minorHAnsi"/>
                <w:color w:val="404040" w:themeColor="text1" w:themeTint="BF"/>
              </w:rPr>
              <w:t xml:space="preserve">Delivered extensive PowerApps development, including custom forms, logic, </w:t>
            </w:r>
            <w:proofErr w:type="spellStart"/>
            <w:r w:rsidRPr="00995AFD">
              <w:rPr>
                <w:rFonts w:cstheme="minorHAnsi"/>
                <w:color w:val="404040" w:themeColor="text1" w:themeTint="BF"/>
              </w:rPr>
              <w:t>andintegrations</w:t>
            </w:r>
            <w:proofErr w:type="spellEnd"/>
            <w:r w:rsidRPr="00995AFD">
              <w:rPr>
                <w:rFonts w:cstheme="minorHAnsi"/>
                <w:color w:val="404040" w:themeColor="text1" w:themeTint="BF"/>
              </w:rPr>
              <w:t xml:space="preserve"> with Microsoft 365 and external data sources, enhancing </w:t>
            </w:r>
            <w:proofErr w:type="spellStart"/>
            <w:r w:rsidRPr="00995AFD">
              <w:rPr>
                <w:rFonts w:cstheme="minorHAnsi"/>
                <w:color w:val="404040" w:themeColor="text1" w:themeTint="BF"/>
              </w:rPr>
              <w:t>operationalagility</w:t>
            </w:r>
            <w:proofErr w:type="spellEnd"/>
            <w:r w:rsidRPr="00995AFD">
              <w:rPr>
                <w:rFonts w:cstheme="minorHAnsi"/>
                <w:color w:val="404040" w:themeColor="text1" w:themeTint="BF"/>
              </w:rPr>
              <w:t xml:space="preserve"> and user engagement.</w:t>
            </w:r>
          </w:p>
          <w:p w14:paraId="7916EF92" w14:textId="77777777" w:rsidR="00995AFD" w:rsidRPr="00995AFD" w:rsidRDefault="00995AFD" w:rsidP="00995AFD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  <w:color w:val="404040" w:themeColor="text1" w:themeTint="BF"/>
              </w:rPr>
            </w:pPr>
            <w:r w:rsidRPr="00995AFD">
              <w:rPr>
                <w:rFonts w:cstheme="minorHAnsi"/>
                <w:color w:val="404040" w:themeColor="text1" w:themeTint="BF"/>
              </w:rPr>
              <w:t xml:space="preserve">Created AI-driven bots using Microsoft Copilot Studio, integrating SharePoint data for contextual response generation.  </w:t>
            </w:r>
          </w:p>
          <w:p w14:paraId="7FF19C30" w14:textId="77777777" w:rsidR="00995AFD" w:rsidRPr="00995AFD" w:rsidRDefault="00995AFD" w:rsidP="00995AFD">
            <w:pPr>
              <w:pStyle w:val="ListParagraph"/>
              <w:numPr>
                <w:ilvl w:val="0"/>
                <w:numId w:val="14"/>
              </w:numPr>
              <w:rPr>
                <w:rFonts w:cstheme="minorHAnsi"/>
                <w:color w:val="404040" w:themeColor="text1" w:themeTint="BF"/>
              </w:rPr>
            </w:pPr>
            <w:r w:rsidRPr="00995AFD">
              <w:rPr>
                <w:rFonts w:cstheme="minorHAnsi"/>
                <w:color w:val="404040" w:themeColor="text1" w:themeTint="BF"/>
              </w:rPr>
              <w:t xml:space="preserve">Collaborated with non-technical audiences to scope requirements and propose scalable technical solutions.  </w:t>
            </w:r>
          </w:p>
          <w:p w14:paraId="78718DE8" w14:textId="77777777" w:rsidR="009C505D" w:rsidRPr="00494A0A" w:rsidRDefault="009C505D" w:rsidP="003C527B">
            <w:pPr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</w:p>
          <w:p w14:paraId="0881F227" w14:textId="77777777" w:rsidR="00F05654" w:rsidRPr="0043562D" w:rsidRDefault="00F05654" w:rsidP="00F05654">
            <w:pPr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  <w:r w:rsidRPr="0043562D">
              <w:rPr>
                <w:rFonts w:cstheme="minorHAnsi"/>
                <w:color w:val="404040" w:themeColor="text1" w:themeTint="BF"/>
                <w:sz w:val="22"/>
                <w:szCs w:val="22"/>
              </w:rPr>
              <w:t>Notable Achievements:</w:t>
            </w:r>
          </w:p>
          <w:p w14:paraId="6A7F25E6" w14:textId="3D467834" w:rsidR="0005209A" w:rsidRDefault="0005209A" w:rsidP="00F05654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color w:val="404040" w:themeColor="text1" w:themeTint="BF"/>
              </w:rPr>
            </w:pPr>
            <w:r>
              <w:rPr>
                <w:rFonts w:cstheme="minorHAnsi"/>
                <w:color w:val="404040" w:themeColor="text1" w:themeTint="BF"/>
              </w:rPr>
              <w:t xml:space="preserve">Created a AI training program that has </w:t>
            </w:r>
            <w:r w:rsidR="00F1661B">
              <w:rPr>
                <w:rFonts w:cstheme="minorHAnsi"/>
                <w:color w:val="404040" w:themeColor="text1" w:themeTint="BF"/>
              </w:rPr>
              <w:t>was responsible for increasing AI usage in the company</w:t>
            </w:r>
          </w:p>
          <w:p w14:paraId="7C3383CD" w14:textId="2656C98E" w:rsidR="00F05654" w:rsidRPr="00F05654" w:rsidRDefault="00F05654" w:rsidP="00F05654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color w:val="404040" w:themeColor="text1" w:themeTint="BF"/>
              </w:rPr>
            </w:pPr>
            <w:r w:rsidRPr="00F05654">
              <w:rPr>
                <w:rFonts w:cstheme="minorHAnsi"/>
                <w:color w:val="404040" w:themeColor="text1" w:themeTint="BF"/>
              </w:rPr>
              <w:t>Developed Copilot Studio bots leveraging SharePoint data to provide intelligent, data-driven insights and answers.</w:t>
            </w:r>
          </w:p>
          <w:p w14:paraId="5F54542B" w14:textId="77777777" w:rsidR="00F05654" w:rsidRPr="00F05654" w:rsidRDefault="00F05654" w:rsidP="00F05654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color w:val="404040" w:themeColor="text1" w:themeTint="BF"/>
              </w:rPr>
            </w:pPr>
            <w:r w:rsidRPr="00F05654">
              <w:rPr>
                <w:rFonts w:cstheme="minorHAnsi"/>
                <w:color w:val="404040" w:themeColor="text1" w:themeTint="BF"/>
              </w:rPr>
              <w:t xml:space="preserve">Created html, </w:t>
            </w:r>
            <w:proofErr w:type="spellStart"/>
            <w:r w:rsidRPr="00F05654">
              <w:rPr>
                <w:rFonts w:cstheme="minorHAnsi"/>
                <w:color w:val="404040" w:themeColor="text1" w:themeTint="BF"/>
              </w:rPr>
              <w:t>css</w:t>
            </w:r>
            <w:proofErr w:type="spellEnd"/>
            <w:r w:rsidRPr="00F05654">
              <w:rPr>
                <w:rFonts w:cstheme="minorHAnsi"/>
                <w:color w:val="404040" w:themeColor="text1" w:themeTint="BF"/>
              </w:rPr>
              <w:t xml:space="preserve"> content for copilot learning application, developed in PowerApps</w:t>
            </w:r>
          </w:p>
          <w:p w14:paraId="412DE9D6" w14:textId="77777777" w:rsidR="00F05654" w:rsidRPr="00F05654" w:rsidRDefault="00F05654" w:rsidP="00F05654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color w:val="404040" w:themeColor="text1" w:themeTint="BF"/>
              </w:rPr>
            </w:pPr>
            <w:r w:rsidRPr="00F05654">
              <w:rPr>
                <w:rFonts w:cstheme="minorHAnsi"/>
                <w:color w:val="404040" w:themeColor="text1" w:themeTint="BF"/>
              </w:rPr>
              <w:t>Leveraged Power Platform tools to create custom workflows and dashboards, utilizing Power Apps and Power BI to enhance data visualization and decision-making processes.</w:t>
            </w:r>
          </w:p>
          <w:p w14:paraId="404DECCB" w14:textId="77777777" w:rsidR="00F05654" w:rsidRPr="00494A0A" w:rsidRDefault="00F05654" w:rsidP="003262AA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color w:val="404040" w:themeColor="text1" w:themeTint="BF"/>
              </w:rPr>
            </w:pPr>
          </w:p>
          <w:p w14:paraId="722304AD" w14:textId="77777777" w:rsidR="001861E5" w:rsidRPr="00494A0A" w:rsidRDefault="001861E5" w:rsidP="001861E5">
            <w:pPr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</w:p>
          <w:p w14:paraId="2A225026" w14:textId="54867610" w:rsidR="001C721F" w:rsidRPr="0043562D" w:rsidRDefault="000C43DA" w:rsidP="00EE2BDB">
            <w:pPr>
              <w:pStyle w:val="TextRight"/>
              <w:rPr>
                <w:rFonts w:cstheme="minorHAnsi"/>
                <w:szCs w:val="22"/>
              </w:rPr>
            </w:pPr>
            <w:r w:rsidRPr="0043562D">
              <w:rPr>
                <w:rFonts w:cstheme="minorHAnsi"/>
                <w:szCs w:val="22"/>
              </w:rPr>
              <w:t>Scrum Master</w:t>
            </w:r>
          </w:p>
          <w:p w14:paraId="46587A19" w14:textId="209DB6E0" w:rsidR="00E10F01" w:rsidRPr="00494A0A" w:rsidRDefault="000C43DA" w:rsidP="00EB6526">
            <w:pPr>
              <w:spacing w:before="40" w:after="80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  <w:r w:rsidRPr="00494A0A">
              <w:rPr>
                <w:rFonts w:cstheme="minorHAnsi"/>
                <w:color w:val="404040" w:themeColor="text1" w:themeTint="BF"/>
                <w:sz w:val="22"/>
                <w:szCs w:val="22"/>
              </w:rPr>
              <w:t xml:space="preserve">John </w:t>
            </w:r>
            <w:r w:rsidR="0051400A" w:rsidRPr="00494A0A">
              <w:rPr>
                <w:rFonts w:cstheme="minorHAnsi"/>
                <w:color w:val="404040" w:themeColor="text1" w:themeTint="BF"/>
                <w:sz w:val="22"/>
                <w:szCs w:val="22"/>
              </w:rPr>
              <w:t>Deere,</w:t>
            </w:r>
            <w:r w:rsidRPr="00494A0A">
              <w:rPr>
                <w:rFonts w:cstheme="minorHAnsi"/>
                <w:color w:val="404040" w:themeColor="text1" w:themeTint="BF"/>
                <w:sz w:val="22"/>
                <w:szCs w:val="22"/>
              </w:rPr>
              <w:t xml:space="preserve"> </w:t>
            </w:r>
            <w:r w:rsidR="001C721F" w:rsidRPr="00494A0A">
              <w:rPr>
                <w:rFonts w:cstheme="minorHAnsi"/>
                <w:color w:val="404040" w:themeColor="text1" w:themeTint="BF"/>
                <w:sz w:val="22"/>
                <w:szCs w:val="22"/>
              </w:rPr>
              <w:t xml:space="preserve">East </w:t>
            </w:r>
            <w:r w:rsidRPr="00494A0A">
              <w:rPr>
                <w:rFonts w:cstheme="minorHAnsi"/>
                <w:color w:val="404040" w:themeColor="text1" w:themeTint="BF"/>
                <w:sz w:val="22"/>
                <w:szCs w:val="22"/>
              </w:rPr>
              <w:t>Moline IL</w:t>
            </w:r>
            <w:r w:rsidR="00295C4A" w:rsidRPr="00494A0A">
              <w:rPr>
                <w:rFonts w:cstheme="minorHAnsi"/>
                <w:color w:val="404040" w:themeColor="text1" w:themeTint="BF"/>
                <w:sz w:val="22"/>
                <w:szCs w:val="22"/>
              </w:rPr>
              <w:t xml:space="preserve"> (</w:t>
            </w:r>
            <w:r w:rsidRPr="00494A0A">
              <w:rPr>
                <w:rFonts w:cstheme="minorHAnsi"/>
                <w:color w:val="404040" w:themeColor="text1" w:themeTint="BF"/>
                <w:sz w:val="22"/>
                <w:szCs w:val="22"/>
              </w:rPr>
              <w:t xml:space="preserve"> </w:t>
            </w:r>
            <w:r w:rsidR="00EB6526" w:rsidRPr="00494A0A">
              <w:rPr>
                <w:rFonts w:cstheme="minorHAnsi"/>
                <w:color w:val="404040" w:themeColor="text1" w:themeTint="BF"/>
                <w:sz w:val="22"/>
                <w:szCs w:val="22"/>
              </w:rPr>
              <w:t>Aug 2021- Aug 2023</w:t>
            </w:r>
            <w:r w:rsidR="00295C4A" w:rsidRPr="00494A0A">
              <w:rPr>
                <w:rFonts w:cstheme="minorHAnsi"/>
                <w:color w:val="404040" w:themeColor="text1" w:themeTint="BF"/>
                <w:sz w:val="22"/>
                <w:szCs w:val="22"/>
              </w:rPr>
              <w:t>)</w:t>
            </w:r>
          </w:p>
          <w:p w14:paraId="71A138F1" w14:textId="77777777" w:rsidR="008B60FA" w:rsidRPr="00494A0A" w:rsidRDefault="009D0175" w:rsidP="002219A2">
            <w:pPr>
              <w:spacing w:before="40" w:after="80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  <w:r w:rsidRPr="00494A0A">
              <w:rPr>
                <w:rFonts w:cstheme="minorHAnsi"/>
                <w:color w:val="404040" w:themeColor="text1" w:themeTint="BF"/>
                <w:sz w:val="22"/>
                <w:szCs w:val="22"/>
              </w:rPr>
              <w:t>Responsibilities</w:t>
            </w:r>
            <w:r w:rsidR="00E734FC" w:rsidRPr="00494A0A">
              <w:rPr>
                <w:rFonts w:cstheme="minorHAnsi"/>
                <w:color w:val="404040" w:themeColor="text1" w:themeTint="BF"/>
                <w:sz w:val="22"/>
                <w:szCs w:val="22"/>
              </w:rPr>
              <w:t xml:space="preserve"> </w:t>
            </w:r>
          </w:p>
          <w:p w14:paraId="38CF26CA" w14:textId="1787A7A5" w:rsidR="00C8371C" w:rsidRPr="00494A0A" w:rsidRDefault="00067E9F" w:rsidP="003262AA">
            <w:pPr>
              <w:pStyle w:val="ListParagraph"/>
              <w:numPr>
                <w:ilvl w:val="0"/>
                <w:numId w:val="6"/>
              </w:numPr>
              <w:spacing w:before="40" w:after="80"/>
              <w:rPr>
                <w:rFonts w:cstheme="minorHAnsi"/>
                <w:color w:val="404040" w:themeColor="text1" w:themeTint="BF"/>
              </w:rPr>
            </w:pPr>
            <w:r w:rsidRPr="00494A0A">
              <w:rPr>
                <w:rFonts w:cstheme="minorHAnsi"/>
                <w:color w:val="404040" w:themeColor="text1" w:themeTint="BF"/>
              </w:rPr>
              <w:lastRenderedPageBreak/>
              <w:t>Fostered collaboration and communication within the team and across</w:t>
            </w:r>
            <w:r w:rsidR="00651667" w:rsidRPr="00494A0A">
              <w:rPr>
                <w:rFonts w:cstheme="minorHAnsi"/>
                <w:color w:val="404040" w:themeColor="text1" w:themeTint="BF"/>
              </w:rPr>
              <w:t xml:space="preserve"> </w:t>
            </w:r>
            <w:r w:rsidRPr="00494A0A">
              <w:rPr>
                <w:rFonts w:cstheme="minorHAnsi"/>
                <w:color w:val="404040" w:themeColor="text1" w:themeTint="BF"/>
              </w:rPr>
              <w:t xml:space="preserve">teams. </w:t>
            </w:r>
          </w:p>
          <w:p w14:paraId="470FB8B5" w14:textId="77777777" w:rsidR="00C8371C" w:rsidRPr="00494A0A" w:rsidRDefault="009D0175" w:rsidP="003262AA">
            <w:pPr>
              <w:pStyle w:val="ListParagraph"/>
              <w:numPr>
                <w:ilvl w:val="0"/>
                <w:numId w:val="6"/>
              </w:numPr>
              <w:spacing w:before="40" w:after="80"/>
              <w:rPr>
                <w:rFonts w:cstheme="minorHAnsi"/>
                <w:color w:val="404040" w:themeColor="text1" w:themeTint="BF"/>
              </w:rPr>
            </w:pPr>
            <w:r w:rsidRPr="00494A0A">
              <w:rPr>
                <w:rFonts w:cstheme="minorHAnsi"/>
                <w:color w:val="404040" w:themeColor="text1" w:themeTint="BF"/>
              </w:rPr>
              <w:t xml:space="preserve">Ensure development work is prioritized by business value, and work is aligned with the sprint goal. </w:t>
            </w:r>
          </w:p>
          <w:p w14:paraId="409EFC4D" w14:textId="77777777" w:rsidR="00651667" w:rsidRPr="00494A0A" w:rsidRDefault="009D0175" w:rsidP="003262AA">
            <w:pPr>
              <w:pStyle w:val="ListParagraph"/>
              <w:numPr>
                <w:ilvl w:val="0"/>
                <w:numId w:val="6"/>
              </w:numPr>
              <w:spacing w:before="40" w:after="80"/>
              <w:rPr>
                <w:rFonts w:cstheme="minorHAnsi"/>
                <w:color w:val="404040" w:themeColor="text1" w:themeTint="BF"/>
              </w:rPr>
            </w:pPr>
            <w:r w:rsidRPr="00494A0A">
              <w:rPr>
                <w:rFonts w:cstheme="minorHAnsi"/>
                <w:color w:val="404040" w:themeColor="text1" w:themeTint="BF"/>
              </w:rPr>
              <w:t xml:space="preserve">Help the team overcome development roadblocks. </w:t>
            </w:r>
          </w:p>
          <w:p w14:paraId="187D86FC" w14:textId="4A37254E" w:rsidR="00C8371C" w:rsidRPr="00494A0A" w:rsidRDefault="009D0175" w:rsidP="003262AA">
            <w:pPr>
              <w:pStyle w:val="ListParagraph"/>
              <w:numPr>
                <w:ilvl w:val="0"/>
                <w:numId w:val="6"/>
              </w:numPr>
              <w:spacing w:before="40" w:after="80"/>
              <w:rPr>
                <w:rFonts w:cstheme="minorHAnsi"/>
                <w:color w:val="404040" w:themeColor="text1" w:themeTint="BF"/>
              </w:rPr>
            </w:pPr>
            <w:r w:rsidRPr="00494A0A">
              <w:rPr>
                <w:rFonts w:cstheme="minorHAnsi"/>
                <w:color w:val="404040" w:themeColor="text1" w:themeTint="BF"/>
              </w:rPr>
              <w:t>Monitor sprint metrics and work with the team to determine how they can continue to improve upon value delivery and recognize additional efficiencies as they mature</w:t>
            </w:r>
            <w:r w:rsidR="00E82D01" w:rsidRPr="00494A0A">
              <w:rPr>
                <w:rFonts w:cstheme="minorHAnsi"/>
                <w:color w:val="404040" w:themeColor="text1" w:themeTint="BF"/>
              </w:rPr>
              <w:t xml:space="preserve">. </w:t>
            </w:r>
          </w:p>
          <w:p w14:paraId="03909146" w14:textId="412DE380" w:rsidR="00E734FC" w:rsidRPr="00494A0A" w:rsidRDefault="00E82D01" w:rsidP="003262AA">
            <w:pPr>
              <w:pStyle w:val="ListParagraph"/>
              <w:numPr>
                <w:ilvl w:val="0"/>
                <w:numId w:val="6"/>
              </w:numPr>
              <w:spacing w:before="40" w:after="80"/>
              <w:rPr>
                <w:rFonts w:cstheme="minorHAnsi"/>
                <w:color w:val="404040" w:themeColor="text1" w:themeTint="BF"/>
              </w:rPr>
            </w:pPr>
            <w:r w:rsidRPr="00494A0A">
              <w:rPr>
                <w:rFonts w:cstheme="minorHAnsi"/>
                <w:color w:val="404040" w:themeColor="text1" w:themeTint="BF"/>
              </w:rPr>
              <w:t>C</w:t>
            </w:r>
            <w:r w:rsidR="009D0175" w:rsidRPr="00494A0A">
              <w:rPr>
                <w:rFonts w:cstheme="minorHAnsi"/>
                <w:color w:val="404040" w:themeColor="text1" w:themeTint="BF"/>
              </w:rPr>
              <w:t>apacity planning to determine what the team can take on during sprint planning and facilitate team resource allocation during the sprint</w:t>
            </w:r>
            <w:r w:rsidRPr="00494A0A">
              <w:rPr>
                <w:rFonts w:cstheme="minorHAnsi"/>
                <w:color w:val="404040" w:themeColor="text1" w:themeTint="BF"/>
              </w:rPr>
              <w:t>.</w:t>
            </w:r>
          </w:p>
          <w:p w14:paraId="4B50E3BA" w14:textId="26B84ED2" w:rsidR="00E10F01" w:rsidRDefault="00E10F01" w:rsidP="009D0175">
            <w:pPr>
              <w:pStyle w:val="TextRight"/>
              <w:rPr>
                <w:rFonts w:cstheme="minorHAnsi"/>
                <w:szCs w:val="22"/>
              </w:rPr>
            </w:pPr>
          </w:p>
          <w:p w14:paraId="3EE825D0" w14:textId="77777777" w:rsidR="00285BAD" w:rsidRDefault="00285BAD" w:rsidP="00285BAD"/>
          <w:p w14:paraId="66769331" w14:textId="77777777" w:rsidR="00285BAD" w:rsidRDefault="00285BAD" w:rsidP="00285BAD"/>
          <w:p w14:paraId="1BFCD645" w14:textId="77777777" w:rsidR="00285BAD" w:rsidRDefault="00285BAD" w:rsidP="00285BAD"/>
          <w:p w14:paraId="2C9241C1" w14:textId="77777777" w:rsidR="00285BAD" w:rsidRDefault="00285BAD" w:rsidP="00285BAD"/>
          <w:p w14:paraId="2290D1C8" w14:textId="77777777" w:rsidR="00285BAD" w:rsidRPr="00285BAD" w:rsidRDefault="00285BAD" w:rsidP="00285BAD"/>
          <w:p w14:paraId="5256B651" w14:textId="4BD6E5BE" w:rsidR="00295C4A" w:rsidRPr="00494A0A" w:rsidRDefault="003F4D1B" w:rsidP="00797024">
            <w:pPr>
              <w:spacing w:before="40" w:after="80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  <w:r>
              <w:rPr>
                <w:rFonts w:cstheme="minorHAnsi"/>
                <w:color w:val="404040" w:themeColor="text1" w:themeTint="BF"/>
                <w:sz w:val="22"/>
                <w:szCs w:val="22"/>
              </w:rPr>
              <w:t>Cloud Solutions</w:t>
            </w:r>
            <w:r w:rsidR="006C1518" w:rsidRPr="00494A0A">
              <w:rPr>
                <w:rFonts w:cstheme="minorHAnsi"/>
                <w:color w:val="404040" w:themeColor="text1" w:themeTint="BF"/>
                <w:sz w:val="22"/>
                <w:szCs w:val="22"/>
              </w:rPr>
              <w:t xml:space="preserve"> Analyst</w:t>
            </w:r>
            <w:r w:rsidR="00295C4A" w:rsidRPr="00494A0A">
              <w:rPr>
                <w:rFonts w:cstheme="minorHAnsi"/>
                <w:color w:val="404040" w:themeColor="text1" w:themeTint="BF"/>
                <w:sz w:val="22"/>
                <w:szCs w:val="22"/>
              </w:rPr>
              <w:t xml:space="preserve"> (June 2019- July 2021</w:t>
            </w:r>
          </w:p>
          <w:p w14:paraId="1B1CDB1C" w14:textId="639D2288" w:rsidR="00C90523" w:rsidRPr="0043562D" w:rsidRDefault="00C90523" w:rsidP="0084513D">
            <w:pPr>
              <w:pStyle w:val="TextRight"/>
              <w:rPr>
                <w:rFonts w:cstheme="minorHAnsi"/>
                <w:szCs w:val="22"/>
              </w:rPr>
            </w:pPr>
          </w:p>
          <w:p w14:paraId="5E49355E" w14:textId="59D7A04B" w:rsidR="00D04498" w:rsidRPr="00494A0A" w:rsidRDefault="00EB6526" w:rsidP="00D04498">
            <w:pPr>
              <w:pStyle w:val="TextRight"/>
              <w:rPr>
                <w:rFonts w:cstheme="minorHAnsi"/>
                <w:szCs w:val="22"/>
              </w:rPr>
            </w:pPr>
            <w:r w:rsidRPr="00494A0A">
              <w:rPr>
                <w:rFonts w:cstheme="minorHAnsi"/>
                <w:szCs w:val="22"/>
              </w:rPr>
              <w:t>Contract Via</w:t>
            </w:r>
            <w:r w:rsidR="001C721F" w:rsidRPr="00494A0A">
              <w:rPr>
                <w:rFonts w:cstheme="minorHAnsi"/>
                <w:szCs w:val="22"/>
              </w:rPr>
              <w:t xml:space="preserve"> </w:t>
            </w:r>
            <w:r w:rsidR="006C1518" w:rsidRPr="00494A0A">
              <w:rPr>
                <w:rFonts w:cstheme="minorHAnsi"/>
                <w:szCs w:val="22"/>
              </w:rPr>
              <w:t>Sedona Technologies</w:t>
            </w:r>
          </w:p>
          <w:p w14:paraId="21A33A63" w14:textId="5262619F" w:rsidR="001C721F" w:rsidRPr="00494A0A" w:rsidRDefault="001C721F" w:rsidP="001C721F">
            <w:pPr>
              <w:spacing w:before="40" w:after="80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  <w:r w:rsidRPr="00494A0A">
              <w:rPr>
                <w:rFonts w:cstheme="minorHAnsi"/>
                <w:color w:val="404040" w:themeColor="text1" w:themeTint="BF"/>
                <w:sz w:val="22"/>
                <w:szCs w:val="22"/>
              </w:rPr>
              <w:t xml:space="preserve">Responsibilities  </w:t>
            </w:r>
          </w:p>
          <w:p w14:paraId="231B29D2" w14:textId="212B1A87" w:rsidR="00E10F01" w:rsidRPr="00494A0A" w:rsidRDefault="001F6EB6" w:rsidP="00EE2BDB">
            <w:pPr>
              <w:pStyle w:val="TextRight"/>
              <w:rPr>
                <w:rFonts w:cstheme="minorHAnsi"/>
                <w:szCs w:val="22"/>
              </w:rPr>
            </w:pPr>
            <w:r w:rsidRPr="00494A0A">
              <w:rPr>
                <w:rFonts w:cstheme="minorHAnsi"/>
                <w:szCs w:val="22"/>
              </w:rPr>
              <w:t>Migrated</w:t>
            </w:r>
            <w:r w:rsidR="00DC4F1E" w:rsidRPr="00494A0A">
              <w:rPr>
                <w:rFonts w:cstheme="minorHAnsi"/>
                <w:szCs w:val="22"/>
              </w:rPr>
              <w:t xml:space="preserve"> virtual infrastructure</w:t>
            </w:r>
            <w:r w:rsidR="00DB5DA6" w:rsidRPr="00494A0A">
              <w:rPr>
                <w:rFonts w:cstheme="minorHAnsi"/>
                <w:szCs w:val="22"/>
              </w:rPr>
              <w:t xml:space="preserve"> located in Moline IL to a AWS cloud infrastructure. </w:t>
            </w:r>
            <w:r w:rsidRPr="00494A0A">
              <w:rPr>
                <w:rFonts w:cstheme="minorHAnsi"/>
                <w:szCs w:val="22"/>
              </w:rPr>
              <w:t>D</w:t>
            </w:r>
            <w:r w:rsidR="00DB5DA6" w:rsidRPr="00494A0A">
              <w:rPr>
                <w:rFonts w:cstheme="minorHAnsi"/>
                <w:szCs w:val="22"/>
              </w:rPr>
              <w:t>eploy</w:t>
            </w:r>
            <w:r w:rsidRPr="00494A0A">
              <w:rPr>
                <w:rFonts w:cstheme="minorHAnsi"/>
                <w:szCs w:val="22"/>
              </w:rPr>
              <w:t>ed</w:t>
            </w:r>
            <w:r w:rsidR="00DB5DA6" w:rsidRPr="00494A0A">
              <w:rPr>
                <w:rFonts w:cstheme="minorHAnsi"/>
                <w:szCs w:val="22"/>
              </w:rPr>
              <w:t xml:space="preserve"> cloud solutions in AWS (e.g. creating EC2 instances, S3 storage, EBS volumes using Cloud Formation. Familiar with DevOps process in both  Azure and AWS. Work with git, Git-hub, VS-Code, Gi</w:t>
            </w:r>
            <w:r w:rsidR="009A38FA" w:rsidRPr="00494A0A">
              <w:rPr>
                <w:rFonts w:cstheme="minorHAnsi"/>
                <w:szCs w:val="22"/>
              </w:rPr>
              <w:t>t</w:t>
            </w:r>
            <w:r w:rsidR="00DB5DA6" w:rsidRPr="00494A0A">
              <w:rPr>
                <w:rFonts w:cstheme="minorHAnsi"/>
                <w:szCs w:val="22"/>
              </w:rPr>
              <w:t xml:space="preserve"> Desktop, Python,</w:t>
            </w:r>
            <w:r w:rsidR="002937EA" w:rsidRPr="00494A0A">
              <w:rPr>
                <w:rFonts w:cstheme="minorHAnsi"/>
                <w:szCs w:val="22"/>
              </w:rPr>
              <w:t xml:space="preserve"> </w:t>
            </w:r>
            <w:r w:rsidR="00990942" w:rsidRPr="00494A0A">
              <w:rPr>
                <w:rFonts w:cstheme="minorHAnsi"/>
                <w:szCs w:val="22"/>
              </w:rPr>
              <w:t xml:space="preserve">AWS </w:t>
            </w:r>
            <w:proofErr w:type="spellStart"/>
            <w:r w:rsidR="002937EA" w:rsidRPr="00494A0A">
              <w:rPr>
                <w:rFonts w:cstheme="minorHAnsi"/>
                <w:szCs w:val="22"/>
              </w:rPr>
              <w:t>Cloudwatch</w:t>
            </w:r>
            <w:proofErr w:type="spellEnd"/>
            <w:r w:rsidR="002937EA" w:rsidRPr="00494A0A">
              <w:rPr>
                <w:rFonts w:cstheme="minorHAnsi"/>
                <w:szCs w:val="22"/>
              </w:rPr>
              <w:t xml:space="preserve"> </w:t>
            </w:r>
            <w:r w:rsidR="00990942" w:rsidRPr="00494A0A">
              <w:rPr>
                <w:rFonts w:cstheme="minorHAnsi"/>
                <w:szCs w:val="22"/>
              </w:rPr>
              <w:t>monitoring</w:t>
            </w:r>
            <w:r w:rsidR="009A38FA" w:rsidRPr="00494A0A">
              <w:rPr>
                <w:rFonts w:cstheme="minorHAnsi"/>
                <w:szCs w:val="22"/>
              </w:rPr>
              <w:t>.</w:t>
            </w:r>
          </w:p>
          <w:p w14:paraId="5423B976" w14:textId="77777777" w:rsidR="00990942" w:rsidRPr="00494A0A" w:rsidRDefault="00990942" w:rsidP="00990942">
            <w:pPr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</w:p>
          <w:p w14:paraId="1BDFC683" w14:textId="72CF55CB" w:rsidR="000D72C4" w:rsidRPr="00494A0A" w:rsidRDefault="000D72C4" w:rsidP="000D72C4">
            <w:pPr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  <w:r w:rsidRPr="00494A0A">
              <w:rPr>
                <w:rFonts w:cstheme="minorHAnsi"/>
                <w:color w:val="404040" w:themeColor="text1" w:themeTint="BF"/>
                <w:sz w:val="22"/>
                <w:szCs w:val="22"/>
              </w:rPr>
              <w:t>Accomplishments</w:t>
            </w:r>
          </w:p>
          <w:p w14:paraId="238A42F1" w14:textId="77777777" w:rsidR="000D72C4" w:rsidRPr="00494A0A" w:rsidRDefault="000D72C4" w:rsidP="007E27C2">
            <w:pPr>
              <w:spacing w:before="40" w:after="80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  <w:r w:rsidRPr="00494A0A">
              <w:rPr>
                <w:rFonts w:cstheme="minorHAnsi"/>
                <w:color w:val="404040" w:themeColor="text1" w:themeTint="BF"/>
                <w:sz w:val="22"/>
                <w:szCs w:val="22"/>
              </w:rPr>
              <w:t xml:space="preserve">Implemented a Microsoft Monitoring 2016 Server(SCOM) server in AWS using a SQL cluster, Windows Cluster in a multi Availability Zone. </w:t>
            </w:r>
          </w:p>
          <w:p w14:paraId="0A36CA95" w14:textId="77777777" w:rsidR="000D72C4" w:rsidRPr="00494A0A" w:rsidRDefault="000D72C4" w:rsidP="007E27C2">
            <w:pPr>
              <w:spacing w:before="40" w:after="80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  <w:r w:rsidRPr="00494A0A">
              <w:rPr>
                <w:rFonts w:cstheme="minorHAnsi"/>
                <w:color w:val="404040" w:themeColor="text1" w:themeTint="BF"/>
                <w:sz w:val="22"/>
                <w:szCs w:val="22"/>
              </w:rPr>
              <w:t xml:space="preserve">Created and deployed an AppLocker Active Directory Policy. The AppLocker policy was created to control which apps and files users can run. These include executable files, scripts, Windows Installer files. </w:t>
            </w:r>
          </w:p>
          <w:p w14:paraId="73065DFD" w14:textId="159237BB" w:rsidR="000D72C4" w:rsidRPr="00494A0A" w:rsidRDefault="000D72C4" w:rsidP="007E27C2">
            <w:pPr>
              <w:spacing w:before="40" w:after="80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  <w:r w:rsidRPr="00494A0A">
              <w:rPr>
                <w:rFonts w:cstheme="minorHAnsi"/>
                <w:color w:val="404040" w:themeColor="text1" w:themeTint="BF"/>
                <w:sz w:val="22"/>
                <w:szCs w:val="22"/>
              </w:rPr>
              <w:t>Implemented a Microsoft Monitoring 2016 Server(SCOM) , integrated system with service now to create real time incident ticket generation</w:t>
            </w:r>
          </w:p>
          <w:p w14:paraId="32AE917F" w14:textId="77777777" w:rsidR="0074084A" w:rsidRPr="00494A0A" w:rsidRDefault="0074084A" w:rsidP="00E10F01">
            <w:pPr>
              <w:pStyle w:val="SmallText"/>
              <w:rPr>
                <w:rFonts w:cstheme="minorHAnsi"/>
                <w:i w:val="0"/>
                <w:sz w:val="22"/>
                <w:szCs w:val="22"/>
              </w:rPr>
            </w:pPr>
          </w:p>
          <w:p w14:paraId="40B852EA" w14:textId="7BB3902A" w:rsidR="00153C3E" w:rsidRPr="00494A0A" w:rsidRDefault="00153C3E" w:rsidP="00E10F01">
            <w:pPr>
              <w:pStyle w:val="SmallText"/>
              <w:rPr>
                <w:rFonts w:cstheme="minorHAnsi"/>
                <w:i w:val="0"/>
                <w:sz w:val="22"/>
                <w:szCs w:val="22"/>
              </w:rPr>
            </w:pPr>
            <w:r w:rsidRPr="00494A0A">
              <w:rPr>
                <w:rFonts w:cstheme="minorHAnsi"/>
                <w:i w:val="0"/>
                <w:sz w:val="22"/>
                <w:szCs w:val="22"/>
              </w:rPr>
              <w:t>September 2017-June 2019</w:t>
            </w:r>
          </w:p>
          <w:p w14:paraId="3DEBBBC3" w14:textId="178EF817" w:rsidR="0074084A" w:rsidRPr="00494A0A" w:rsidRDefault="0074084A" w:rsidP="00BA6079">
            <w:pPr>
              <w:pStyle w:val="TextRight"/>
              <w:rPr>
                <w:rFonts w:cstheme="minorHAnsi"/>
                <w:szCs w:val="22"/>
              </w:rPr>
            </w:pPr>
            <w:r w:rsidRPr="00494A0A">
              <w:rPr>
                <w:rFonts w:cstheme="minorHAnsi"/>
                <w:szCs w:val="22"/>
              </w:rPr>
              <w:t xml:space="preserve">Role: </w:t>
            </w:r>
            <w:r w:rsidR="00BA6079" w:rsidRPr="00494A0A">
              <w:rPr>
                <w:rFonts w:cstheme="minorHAnsi"/>
                <w:szCs w:val="22"/>
              </w:rPr>
              <w:t>Site Manager</w:t>
            </w:r>
          </w:p>
          <w:p w14:paraId="67A657CA" w14:textId="4C93DCB1" w:rsidR="00153C3E" w:rsidRPr="00494A0A" w:rsidRDefault="0074084A" w:rsidP="00BA6079">
            <w:pPr>
              <w:pStyle w:val="TextRight"/>
              <w:rPr>
                <w:rFonts w:cstheme="minorHAnsi"/>
                <w:szCs w:val="22"/>
              </w:rPr>
            </w:pPr>
            <w:r w:rsidRPr="00494A0A">
              <w:rPr>
                <w:rFonts w:cstheme="minorHAnsi"/>
                <w:szCs w:val="22"/>
              </w:rPr>
              <w:t xml:space="preserve">Company: </w:t>
            </w:r>
            <w:r w:rsidR="00BA6079" w:rsidRPr="00494A0A">
              <w:rPr>
                <w:rFonts w:cstheme="minorHAnsi"/>
                <w:szCs w:val="22"/>
              </w:rPr>
              <w:t xml:space="preserve">Vista Defense Technologies -Rock Island IL </w:t>
            </w:r>
          </w:p>
          <w:p w14:paraId="5F866131" w14:textId="30E581D0" w:rsidR="0074084A" w:rsidRPr="00494A0A" w:rsidRDefault="0074084A" w:rsidP="0074084A">
            <w:pPr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  <w:r w:rsidRPr="00494A0A">
              <w:rPr>
                <w:rFonts w:cstheme="minorHAnsi"/>
                <w:color w:val="404040" w:themeColor="text1" w:themeTint="BF"/>
                <w:sz w:val="22"/>
                <w:szCs w:val="22"/>
              </w:rPr>
              <w:t xml:space="preserve">Responsibilities </w:t>
            </w:r>
            <w:r w:rsidR="00E734FC" w:rsidRPr="00494A0A">
              <w:rPr>
                <w:rFonts w:cstheme="minorHAnsi"/>
                <w:color w:val="404040" w:themeColor="text1" w:themeTint="BF"/>
                <w:sz w:val="22"/>
                <w:szCs w:val="22"/>
              </w:rPr>
              <w:t xml:space="preserve"> </w:t>
            </w:r>
          </w:p>
          <w:p w14:paraId="6805B8D0" w14:textId="3A2B1FB2" w:rsidR="00E10F01" w:rsidRPr="00494A0A" w:rsidRDefault="00331ACC" w:rsidP="00EE2BDB">
            <w:pPr>
              <w:pStyle w:val="TextRight"/>
              <w:rPr>
                <w:rFonts w:cstheme="minorHAnsi"/>
                <w:szCs w:val="22"/>
              </w:rPr>
            </w:pPr>
            <w:r w:rsidRPr="00494A0A">
              <w:rPr>
                <w:rFonts w:cstheme="minorHAnsi"/>
                <w:szCs w:val="22"/>
              </w:rPr>
              <w:t xml:space="preserve">I managed a team of </w:t>
            </w:r>
            <w:r w:rsidR="009C7EEA" w:rsidRPr="00494A0A">
              <w:rPr>
                <w:rFonts w:cstheme="minorHAnsi"/>
                <w:szCs w:val="22"/>
              </w:rPr>
              <w:t>nine</w:t>
            </w:r>
            <w:r w:rsidRPr="00494A0A">
              <w:rPr>
                <w:rFonts w:cstheme="minorHAnsi"/>
                <w:szCs w:val="22"/>
              </w:rPr>
              <w:t xml:space="preserve"> employees, approv</w:t>
            </w:r>
            <w:r w:rsidR="00A252FB" w:rsidRPr="00494A0A">
              <w:rPr>
                <w:rFonts w:cstheme="minorHAnsi"/>
                <w:szCs w:val="22"/>
              </w:rPr>
              <w:t>e</w:t>
            </w:r>
            <w:r w:rsidRPr="00494A0A">
              <w:rPr>
                <w:rFonts w:cstheme="minorHAnsi"/>
                <w:szCs w:val="22"/>
              </w:rPr>
              <w:t xml:space="preserve"> time, hire employees, and gave reviews. </w:t>
            </w:r>
            <w:r w:rsidR="002924A3" w:rsidRPr="00494A0A">
              <w:rPr>
                <w:rFonts w:cstheme="minorHAnsi"/>
                <w:szCs w:val="22"/>
              </w:rPr>
              <w:t>Created</w:t>
            </w:r>
            <w:r w:rsidRPr="00494A0A">
              <w:rPr>
                <w:rFonts w:cstheme="minorHAnsi"/>
                <w:szCs w:val="22"/>
              </w:rPr>
              <w:t xml:space="preserve"> project charters, schedules, resource requirements, and work breakdown structures. </w:t>
            </w:r>
            <w:r w:rsidR="00B74307" w:rsidRPr="00494A0A">
              <w:rPr>
                <w:rFonts w:cstheme="minorHAnsi"/>
                <w:szCs w:val="22"/>
              </w:rPr>
              <w:t>M</w:t>
            </w:r>
            <w:r w:rsidRPr="00494A0A">
              <w:rPr>
                <w:rFonts w:cstheme="minorHAnsi"/>
                <w:szCs w:val="22"/>
              </w:rPr>
              <w:t>anaged several large projects from initiation, planning, execution, monitoring, and close-out</w:t>
            </w:r>
            <w:r w:rsidR="00922CF1" w:rsidRPr="00494A0A">
              <w:rPr>
                <w:rFonts w:cstheme="minorHAnsi"/>
                <w:szCs w:val="22"/>
              </w:rPr>
              <w:t>.</w:t>
            </w:r>
          </w:p>
          <w:p w14:paraId="77C1B928" w14:textId="10F1A300" w:rsidR="006E3026" w:rsidRPr="007E1E56" w:rsidRDefault="006E3026" w:rsidP="007E1E56">
            <w:pPr>
              <w:pStyle w:val="SmallText"/>
              <w:rPr>
                <w:rFonts w:cstheme="minorHAnsi"/>
                <w:i w:val="0"/>
                <w:sz w:val="22"/>
                <w:szCs w:val="22"/>
              </w:rPr>
            </w:pPr>
          </w:p>
        </w:tc>
      </w:tr>
      <w:tr w:rsidR="0016696C" w:rsidRPr="00494A0A" w14:paraId="17C6B789" w14:textId="77777777" w:rsidTr="00271A16">
        <w:trPr>
          <w:trHeight w:val="3688"/>
        </w:trPr>
        <w:tc>
          <w:tcPr>
            <w:tcW w:w="3601" w:type="dxa"/>
            <w:gridSpan w:val="2"/>
            <w:tcBorders>
              <w:right w:val="single" w:sz="12" w:space="0" w:color="648276" w:themeColor="accent5"/>
            </w:tcBorders>
          </w:tcPr>
          <w:p w14:paraId="57BFF60A" w14:textId="77777777" w:rsidR="0016696C" w:rsidRPr="00494A0A" w:rsidRDefault="0016696C" w:rsidP="00E10F01">
            <w:pPr>
              <w:pStyle w:val="Heading1"/>
              <w:rPr>
                <w:rFonts w:asciiTheme="minorHAnsi" w:hAnsiTheme="minorHAnsi" w:cstheme="minorHAnsi"/>
              </w:rPr>
            </w:pPr>
          </w:p>
        </w:tc>
        <w:tc>
          <w:tcPr>
            <w:tcW w:w="7189" w:type="dxa"/>
            <w:gridSpan w:val="3"/>
            <w:tcBorders>
              <w:left w:val="single" w:sz="12" w:space="0" w:color="648276" w:themeColor="accent5"/>
            </w:tcBorders>
          </w:tcPr>
          <w:p w14:paraId="0229C712" w14:textId="2F60CDDA" w:rsidR="0016696C" w:rsidRPr="00494A0A" w:rsidRDefault="0016696C" w:rsidP="00DE7CC5">
            <w:pPr>
              <w:pStyle w:val="TextRight"/>
              <w:rPr>
                <w:rStyle w:val="Emphasis"/>
                <w:rFonts w:cstheme="minorHAnsi"/>
              </w:rPr>
            </w:pPr>
          </w:p>
        </w:tc>
      </w:tr>
    </w:tbl>
    <w:p w14:paraId="54FEBC78" w14:textId="77777777" w:rsidR="00285BAD" w:rsidRPr="00494A0A" w:rsidRDefault="00285BAD" w:rsidP="003F4D1B">
      <w:pPr>
        <w:tabs>
          <w:tab w:val="left" w:pos="1594"/>
        </w:tabs>
        <w:rPr>
          <w:rFonts w:cstheme="minorHAnsi"/>
        </w:rPr>
      </w:pPr>
    </w:p>
    <w:sectPr w:rsidR="00285BAD" w:rsidRPr="00494A0A" w:rsidSect="003E67FE">
      <w:footerReference w:type="default" r:id="rId9"/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0F2A6" w14:textId="77777777" w:rsidR="001D3C75" w:rsidRDefault="001D3C75" w:rsidP="00F316AD">
      <w:r>
        <w:separator/>
      </w:r>
    </w:p>
  </w:endnote>
  <w:endnote w:type="continuationSeparator" w:id="0">
    <w:p w14:paraId="2C0625E1" w14:textId="77777777" w:rsidR="001D3C75" w:rsidRDefault="001D3C75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D669D" w14:textId="77777777" w:rsidR="00F00CFF" w:rsidRDefault="00F00C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2D0FE" w14:textId="77777777" w:rsidR="001D3C75" w:rsidRDefault="001D3C75" w:rsidP="00F316AD">
      <w:r>
        <w:separator/>
      </w:r>
    </w:p>
  </w:footnote>
  <w:footnote w:type="continuationSeparator" w:id="0">
    <w:p w14:paraId="2EF44746" w14:textId="77777777" w:rsidR="001D3C75" w:rsidRDefault="001D3C75" w:rsidP="00F316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965D9"/>
    <w:multiLevelType w:val="multilevel"/>
    <w:tmpl w:val="2404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BD1300"/>
    <w:multiLevelType w:val="hybridMultilevel"/>
    <w:tmpl w:val="1EA877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434400C"/>
    <w:multiLevelType w:val="multilevel"/>
    <w:tmpl w:val="9458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907139"/>
    <w:multiLevelType w:val="multilevel"/>
    <w:tmpl w:val="EAC6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C225B"/>
    <w:multiLevelType w:val="hybridMultilevel"/>
    <w:tmpl w:val="65062976"/>
    <w:lvl w:ilvl="0" w:tplc="040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5" w15:restartNumberingAfterBreak="0">
    <w:nsid w:val="4F2A3C6B"/>
    <w:multiLevelType w:val="hybridMultilevel"/>
    <w:tmpl w:val="052837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8336D6A"/>
    <w:multiLevelType w:val="multilevel"/>
    <w:tmpl w:val="B484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853193"/>
    <w:multiLevelType w:val="hybridMultilevel"/>
    <w:tmpl w:val="43522AF4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5D6D69FC"/>
    <w:multiLevelType w:val="hybridMultilevel"/>
    <w:tmpl w:val="740EE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1D184D"/>
    <w:multiLevelType w:val="hybridMultilevel"/>
    <w:tmpl w:val="60CE4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6F182B"/>
    <w:multiLevelType w:val="hybridMultilevel"/>
    <w:tmpl w:val="C7385C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5A07A41"/>
    <w:multiLevelType w:val="hybridMultilevel"/>
    <w:tmpl w:val="C6BE1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4C42E0"/>
    <w:multiLevelType w:val="multilevel"/>
    <w:tmpl w:val="A11C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11317"/>
    <w:multiLevelType w:val="hybridMultilevel"/>
    <w:tmpl w:val="F11EB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DF526A"/>
    <w:multiLevelType w:val="hybridMultilevel"/>
    <w:tmpl w:val="7396E2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5AC0C47"/>
    <w:multiLevelType w:val="hybridMultilevel"/>
    <w:tmpl w:val="46E411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7854314">
    <w:abstractNumId w:val="16"/>
  </w:num>
  <w:num w:numId="2" w16cid:durableId="242448641">
    <w:abstractNumId w:val="8"/>
  </w:num>
  <w:num w:numId="3" w16cid:durableId="1555314468">
    <w:abstractNumId w:val="10"/>
  </w:num>
  <w:num w:numId="4" w16cid:durableId="656300135">
    <w:abstractNumId w:val="1"/>
  </w:num>
  <w:num w:numId="5" w16cid:durableId="1551065002">
    <w:abstractNumId w:val="4"/>
  </w:num>
  <w:num w:numId="6" w16cid:durableId="702024309">
    <w:abstractNumId w:val="3"/>
  </w:num>
  <w:num w:numId="7" w16cid:durableId="58406776">
    <w:abstractNumId w:val="6"/>
  </w:num>
  <w:num w:numId="8" w16cid:durableId="1117874948">
    <w:abstractNumId w:val="7"/>
  </w:num>
  <w:num w:numId="9" w16cid:durableId="1660035703">
    <w:abstractNumId w:val="2"/>
  </w:num>
  <w:num w:numId="10" w16cid:durableId="1786583467">
    <w:abstractNumId w:val="11"/>
  </w:num>
  <w:num w:numId="11" w16cid:durableId="1377773105">
    <w:abstractNumId w:val="5"/>
  </w:num>
  <w:num w:numId="12" w16cid:durableId="1026057295">
    <w:abstractNumId w:val="15"/>
  </w:num>
  <w:num w:numId="13" w16cid:durableId="1389843964">
    <w:abstractNumId w:val="13"/>
  </w:num>
  <w:num w:numId="14" w16cid:durableId="1385253879">
    <w:abstractNumId w:val="14"/>
  </w:num>
  <w:num w:numId="15" w16cid:durableId="268658457">
    <w:abstractNumId w:val="0"/>
  </w:num>
  <w:num w:numId="16" w16cid:durableId="1577518613">
    <w:abstractNumId w:val="12"/>
  </w:num>
  <w:num w:numId="17" w16cid:durableId="14064907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4DE"/>
    <w:rsid w:val="000009CD"/>
    <w:rsid w:val="00004C27"/>
    <w:rsid w:val="00010CEA"/>
    <w:rsid w:val="00011660"/>
    <w:rsid w:val="00023118"/>
    <w:rsid w:val="00033902"/>
    <w:rsid w:val="00036314"/>
    <w:rsid w:val="0005209A"/>
    <w:rsid w:val="000554EA"/>
    <w:rsid w:val="000627F3"/>
    <w:rsid w:val="00067E9F"/>
    <w:rsid w:val="00083B8C"/>
    <w:rsid w:val="00090E8C"/>
    <w:rsid w:val="000C163E"/>
    <w:rsid w:val="000C1F5F"/>
    <w:rsid w:val="000C43DA"/>
    <w:rsid w:val="000D44E5"/>
    <w:rsid w:val="000D72C4"/>
    <w:rsid w:val="000E1D44"/>
    <w:rsid w:val="000F07E5"/>
    <w:rsid w:val="000F7E40"/>
    <w:rsid w:val="00113F89"/>
    <w:rsid w:val="00121E68"/>
    <w:rsid w:val="0012599A"/>
    <w:rsid w:val="0015252B"/>
    <w:rsid w:val="00153C3E"/>
    <w:rsid w:val="0016696C"/>
    <w:rsid w:val="00167B73"/>
    <w:rsid w:val="001704A0"/>
    <w:rsid w:val="001861E5"/>
    <w:rsid w:val="001877C9"/>
    <w:rsid w:val="00193449"/>
    <w:rsid w:val="001A2976"/>
    <w:rsid w:val="001A4DBF"/>
    <w:rsid w:val="001A54F1"/>
    <w:rsid w:val="001B744B"/>
    <w:rsid w:val="001C4A17"/>
    <w:rsid w:val="001C721F"/>
    <w:rsid w:val="001D14E3"/>
    <w:rsid w:val="001D3C75"/>
    <w:rsid w:val="001D4CD1"/>
    <w:rsid w:val="001F6EB6"/>
    <w:rsid w:val="00203128"/>
    <w:rsid w:val="0020696E"/>
    <w:rsid w:val="00216812"/>
    <w:rsid w:val="002219A2"/>
    <w:rsid w:val="002356A2"/>
    <w:rsid w:val="00247B21"/>
    <w:rsid w:val="00257DB9"/>
    <w:rsid w:val="00271A16"/>
    <w:rsid w:val="00285BAD"/>
    <w:rsid w:val="002924A3"/>
    <w:rsid w:val="002937EA"/>
    <w:rsid w:val="00295C4A"/>
    <w:rsid w:val="002C6475"/>
    <w:rsid w:val="002D12DA"/>
    <w:rsid w:val="003019B2"/>
    <w:rsid w:val="003168D7"/>
    <w:rsid w:val="00323850"/>
    <w:rsid w:val="003262AA"/>
    <w:rsid w:val="00326F6D"/>
    <w:rsid w:val="00331ACC"/>
    <w:rsid w:val="0034688D"/>
    <w:rsid w:val="003601C7"/>
    <w:rsid w:val="0036691C"/>
    <w:rsid w:val="003B7B43"/>
    <w:rsid w:val="003C07C0"/>
    <w:rsid w:val="003C4241"/>
    <w:rsid w:val="003C527B"/>
    <w:rsid w:val="003D6492"/>
    <w:rsid w:val="003E67FE"/>
    <w:rsid w:val="003E7565"/>
    <w:rsid w:val="003F4D1B"/>
    <w:rsid w:val="0040233B"/>
    <w:rsid w:val="00402852"/>
    <w:rsid w:val="00422C84"/>
    <w:rsid w:val="0043562D"/>
    <w:rsid w:val="00440562"/>
    <w:rsid w:val="0044264F"/>
    <w:rsid w:val="00447D74"/>
    <w:rsid w:val="00460149"/>
    <w:rsid w:val="00471FD0"/>
    <w:rsid w:val="00473071"/>
    <w:rsid w:val="00481994"/>
    <w:rsid w:val="00494A0A"/>
    <w:rsid w:val="004B5F10"/>
    <w:rsid w:val="004C2B1B"/>
    <w:rsid w:val="004E31AF"/>
    <w:rsid w:val="004F5DCC"/>
    <w:rsid w:val="00503313"/>
    <w:rsid w:val="00511A6E"/>
    <w:rsid w:val="0051400A"/>
    <w:rsid w:val="0057534A"/>
    <w:rsid w:val="005C6FB6"/>
    <w:rsid w:val="005C7847"/>
    <w:rsid w:val="005E499E"/>
    <w:rsid w:val="005F70E0"/>
    <w:rsid w:val="00605A5B"/>
    <w:rsid w:val="00611CD0"/>
    <w:rsid w:val="00645917"/>
    <w:rsid w:val="00647EE2"/>
    <w:rsid w:val="00650227"/>
    <w:rsid w:val="00651667"/>
    <w:rsid w:val="00671EFA"/>
    <w:rsid w:val="00687D01"/>
    <w:rsid w:val="00692B28"/>
    <w:rsid w:val="00692B82"/>
    <w:rsid w:val="006C1518"/>
    <w:rsid w:val="006C60E6"/>
    <w:rsid w:val="006D2496"/>
    <w:rsid w:val="006D5A9B"/>
    <w:rsid w:val="006D7E1B"/>
    <w:rsid w:val="006E3026"/>
    <w:rsid w:val="006E70D3"/>
    <w:rsid w:val="007260F0"/>
    <w:rsid w:val="007302D3"/>
    <w:rsid w:val="0074084A"/>
    <w:rsid w:val="007411DC"/>
    <w:rsid w:val="00744649"/>
    <w:rsid w:val="00747120"/>
    <w:rsid w:val="00751128"/>
    <w:rsid w:val="00755E1D"/>
    <w:rsid w:val="00775239"/>
    <w:rsid w:val="00797024"/>
    <w:rsid w:val="007A65BB"/>
    <w:rsid w:val="007B0F94"/>
    <w:rsid w:val="007B3957"/>
    <w:rsid w:val="007E1E56"/>
    <w:rsid w:val="007E27C2"/>
    <w:rsid w:val="00805640"/>
    <w:rsid w:val="008275EF"/>
    <w:rsid w:val="00843FE0"/>
    <w:rsid w:val="0084513D"/>
    <w:rsid w:val="00870AEE"/>
    <w:rsid w:val="0087608D"/>
    <w:rsid w:val="00890F5D"/>
    <w:rsid w:val="008A01CE"/>
    <w:rsid w:val="008B60FA"/>
    <w:rsid w:val="008C6650"/>
    <w:rsid w:val="008F4F93"/>
    <w:rsid w:val="00913FBB"/>
    <w:rsid w:val="009143FE"/>
    <w:rsid w:val="00922CF1"/>
    <w:rsid w:val="00927425"/>
    <w:rsid w:val="00937DC8"/>
    <w:rsid w:val="00955E62"/>
    <w:rsid w:val="00960AA4"/>
    <w:rsid w:val="009874DE"/>
    <w:rsid w:val="00990942"/>
    <w:rsid w:val="00995AFD"/>
    <w:rsid w:val="009A28AD"/>
    <w:rsid w:val="009A38FA"/>
    <w:rsid w:val="009B4F49"/>
    <w:rsid w:val="009C505D"/>
    <w:rsid w:val="009C7EEA"/>
    <w:rsid w:val="009D0175"/>
    <w:rsid w:val="009D3831"/>
    <w:rsid w:val="009D734E"/>
    <w:rsid w:val="009E76B5"/>
    <w:rsid w:val="009F737F"/>
    <w:rsid w:val="00A0051E"/>
    <w:rsid w:val="00A03B3A"/>
    <w:rsid w:val="00A23870"/>
    <w:rsid w:val="00A252FB"/>
    <w:rsid w:val="00A331CA"/>
    <w:rsid w:val="00A33D31"/>
    <w:rsid w:val="00A76A25"/>
    <w:rsid w:val="00A77921"/>
    <w:rsid w:val="00AB035C"/>
    <w:rsid w:val="00AC1F0A"/>
    <w:rsid w:val="00AE39A0"/>
    <w:rsid w:val="00AF1332"/>
    <w:rsid w:val="00B051D9"/>
    <w:rsid w:val="00B07DEB"/>
    <w:rsid w:val="00B17E7D"/>
    <w:rsid w:val="00B25D95"/>
    <w:rsid w:val="00B356E5"/>
    <w:rsid w:val="00B37B2A"/>
    <w:rsid w:val="00B471FA"/>
    <w:rsid w:val="00B507E6"/>
    <w:rsid w:val="00B575FB"/>
    <w:rsid w:val="00B63A35"/>
    <w:rsid w:val="00B65034"/>
    <w:rsid w:val="00B74307"/>
    <w:rsid w:val="00B77895"/>
    <w:rsid w:val="00B84813"/>
    <w:rsid w:val="00B85965"/>
    <w:rsid w:val="00B93117"/>
    <w:rsid w:val="00BA6079"/>
    <w:rsid w:val="00BB1038"/>
    <w:rsid w:val="00BF53FF"/>
    <w:rsid w:val="00C1095A"/>
    <w:rsid w:val="00C11CDC"/>
    <w:rsid w:val="00C33B5A"/>
    <w:rsid w:val="00C36587"/>
    <w:rsid w:val="00C412C9"/>
    <w:rsid w:val="00C5461C"/>
    <w:rsid w:val="00C55D85"/>
    <w:rsid w:val="00C6248B"/>
    <w:rsid w:val="00C64E17"/>
    <w:rsid w:val="00C722DC"/>
    <w:rsid w:val="00C8371C"/>
    <w:rsid w:val="00C90523"/>
    <w:rsid w:val="00C95A47"/>
    <w:rsid w:val="00CA2273"/>
    <w:rsid w:val="00CB1AA8"/>
    <w:rsid w:val="00CB40CA"/>
    <w:rsid w:val="00CC475E"/>
    <w:rsid w:val="00CD0C7F"/>
    <w:rsid w:val="00CD1B90"/>
    <w:rsid w:val="00CD50FD"/>
    <w:rsid w:val="00CD7F27"/>
    <w:rsid w:val="00D04498"/>
    <w:rsid w:val="00D05DEF"/>
    <w:rsid w:val="00D11D90"/>
    <w:rsid w:val="00D365FA"/>
    <w:rsid w:val="00D43C02"/>
    <w:rsid w:val="00D47124"/>
    <w:rsid w:val="00D70675"/>
    <w:rsid w:val="00DA167D"/>
    <w:rsid w:val="00DB359B"/>
    <w:rsid w:val="00DB5DA6"/>
    <w:rsid w:val="00DC4F1E"/>
    <w:rsid w:val="00DC715A"/>
    <w:rsid w:val="00DD25AA"/>
    <w:rsid w:val="00DD5D7B"/>
    <w:rsid w:val="00DE7CC5"/>
    <w:rsid w:val="00E057C8"/>
    <w:rsid w:val="00E077A2"/>
    <w:rsid w:val="00E10F01"/>
    <w:rsid w:val="00E118A0"/>
    <w:rsid w:val="00E26345"/>
    <w:rsid w:val="00E312ED"/>
    <w:rsid w:val="00E42FC9"/>
    <w:rsid w:val="00E734FC"/>
    <w:rsid w:val="00E82D01"/>
    <w:rsid w:val="00E85D69"/>
    <w:rsid w:val="00EB5CEB"/>
    <w:rsid w:val="00EB6526"/>
    <w:rsid w:val="00ED3BCB"/>
    <w:rsid w:val="00EE2BDB"/>
    <w:rsid w:val="00EE3C83"/>
    <w:rsid w:val="00EE483F"/>
    <w:rsid w:val="00EF717F"/>
    <w:rsid w:val="00F00CFF"/>
    <w:rsid w:val="00F012B4"/>
    <w:rsid w:val="00F05654"/>
    <w:rsid w:val="00F1661B"/>
    <w:rsid w:val="00F316AD"/>
    <w:rsid w:val="00F4501B"/>
    <w:rsid w:val="00F4568B"/>
    <w:rsid w:val="00F45AFA"/>
    <w:rsid w:val="00F479D4"/>
    <w:rsid w:val="00F57E2F"/>
    <w:rsid w:val="00F70FF9"/>
    <w:rsid w:val="00F7416C"/>
    <w:rsid w:val="00F9139A"/>
    <w:rsid w:val="00FA0D75"/>
    <w:rsid w:val="00FB34EE"/>
    <w:rsid w:val="00FC746A"/>
    <w:rsid w:val="00FD5383"/>
    <w:rsid w:val="00FD546A"/>
    <w:rsid w:val="00FF6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5B8B38"/>
  <w15:chartTrackingRefBased/>
  <w15:docId w15:val="{6B69D8AB-0062-4D24-A8D9-9ED8CB0CB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4B5F10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2"/>
    <w:qFormat/>
    <w:rsid w:val="00FB34EE"/>
    <w:pPr>
      <w:spacing w:before="120" w:after="120"/>
      <w:jc w:val="right"/>
      <w:outlineLvl w:val="0"/>
    </w:pPr>
    <w:rPr>
      <w:rFonts w:asciiTheme="majorHAnsi" w:hAnsiTheme="majorHAnsi" w:cs="Times New Roman (Body CS)"/>
      <w:b/>
      <w:color w:val="648276" w:themeColor="accent5"/>
      <w:sz w:val="28"/>
    </w:rPr>
  </w:style>
  <w:style w:type="paragraph" w:styleId="Heading2">
    <w:name w:val="heading 2"/>
    <w:basedOn w:val="Normal"/>
    <w:next w:val="Normal"/>
    <w:link w:val="Heading2Char"/>
    <w:uiPriority w:val="3"/>
    <w:qFormat/>
    <w:rsid w:val="00FB34EE"/>
    <w:pPr>
      <w:spacing w:before="120" w:after="120"/>
      <w:outlineLvl w:val="1"/>
    </w:pPr>
    <w:rPr>
      <w:rFonts w:asciiTheme="majorHAnsi" w:hAnsiTheme="majorHAnsi"/>
      <w:b/>
      <w:color w:val="648276" w:themeColor="accent5"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010CE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81B2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57534A"/>
    <w:pPr>
      <w:spacing w:before="120" w:after="120"/>
    </w:pPr>
    <w:rPr>
      <w:rFonts w:asciiTheme="majorHAnsi" w:hAnsiTheme="majorHAnsi" w:cs="Times New Roman (Body CS)"/>
      <w:sz w:val="90"/>
    </w:rPr>
  </w:style>
  <w:style w:type="character" w:customStyle="1" w:styleId="TitleChar">
    <w:name w:val="Title Char"/>
    <w:basedOn w:val="DefaultParagraphFont"/>
    <w:link w:val="Title"/>
    <w:rsid w:val="0057534A"/>
    <w:rPr>
      <w:rFonts w:asciiTheme="majorHAnsi" w:hAnsiTheme="majorHAnsi" w:cs="Times New Roman (Body CS)"/>
      <w:color w:val="000000" w:themeColor="text1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A77921"/>
    <w:pPr>
      <w:spacing w:before="120" w:after="120"/>
    </w:pPr>
    <w:rPr>
      <w:rFonts w:asciiTheme="majorHAnsi" w:hAnsiTheme="majorHAnsi" w:cs="Times New Roman (Body CS)"/>
      <w:b/>
      <w:sz w:val="44"/>
    </w:rPr>
  </w:style>
  <w:style w:type="character" w:customStyle="1" w:styleId="SubtitleChar">
    <w:name w:val="Subtitle Char"/>
    <w:basedOn w:val="DefaultParagraphFont"/>
    <w:link w:val="Subtitle"/>
    <w:uiPriority w:val="1"/>
    <w:rsid w:val="0057534A"/>
    <w:rPr>
      <w:rFonts w:asciiTheme="majorHAnsi" w:hAnsiTheme="majorHAnsi" w:cs="Times New Roman (Body CS)"/>
      <w:b/>
      <w:color w:val="000000" w:themeColor="text1"/>
      <w:sz w:val="44"/>
    </w:rPr>
  </w:style>
  <w:style w:type="character" w:customStyle="1" w:styleId="Heading1Char">
    <w:name w:val="Heading 1 Char"/>
    <w:basedOn w:val="DefaultParagraphFont"/>
    <w:link w:val="Heading1"/>
    <w:uiPriority w:val="2"/>
    <w:rsid w:val="00FB34EE"/>
    <w:rPr>
      <w:rFonts w:asciiTheme="majorHAnsi" w:hAnsiTheme="majorHAnsi" w:cs="Times New Roman (Body CS)"/>
      <w:b/>
      <w:color w:val="648276" w:themeColor="accent5"/>
      <w:sz w:val="28"/>
    </w:rPr>
  </w:style>
  <w:style w:type="paragraph" w:customStyle="1" w:styleId="TextLeft">
    <w:name w:val="TextLeft"/>
    <w:basedOn w:val="Normal"/>
    <w:next w:val="Normal"/>
    <w:uiPriority w:val="4"/>
    <w:qFormat/>
    <w:rsid w:val="00605A5B"/>
    <w:pPr>
      <w:spacing w:line="288" w:lineRule="auto"/>
      <w:jc w:val="right"/>
    </w:pPr>
    <w:rPr>
      <w:color w:val="404040" w:themeColor="text1" w:themeTint="BF"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FB34EE"/>
    <w:rPr>
      <w:rFonts w:asciiTheme="majorHAnsi" w:hAnsiTheme="majorHAnsi"/>
      <w:b/>
      <w:color w:val="648276" w:themeColor="accent5"/>
      <w:sz w:val="28"/>
    </w:rPr>
  </w:style>
  <w:style w:type="paragraph" w:customStyle="1" w:styleId="SmallText">
    <w:name w:val="SmallText"/>
    <w:basedOn w:val="Normal"/>
    <w:next w:val="Normal"/>
    <w:uiPriority w:val="6"/>
    <w:qFormat/>
    <w:rsid w:val="0040233B"/>
    <w:rPr>
      <w:i/>
      <w:color w:val="404040" w:themeColor="text1" w:themeTint="BF"/>
      <w:sz w:val="20"/>
    </w:rPr>
  </w:style>
  <w:style w:type="paragraph" w:customStyle="1" w:styleId="TextRight">
    <w:name w:val="TextRight"/>
    <w:basedOn w:val="Normal"/>
    <w:next w:val="Normal"/>
    <w:uiPriority w:val="5"/>
    <w:qFormat/>
    <w:rsid w:val="00605A5B"/>
    <w:pPr>
      <w:spacing w:line="288" w:lineRule="auto"/>
    </w:pPr>
    <w:rPr>
      <w:rFonts w:cs="Times New Roman (Body CS)"/>
      <w:color w:val="404040" w:themeColor="text1" w:themeTint="BF"/>
      <w:sz w:val="22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qFormat/>
    <w:rsid w:val="00271A16"/>
    <w:rPr>
      <w:color w:val="4A6158" w:themeColor="accent5" w:themeShade="BF"/>
    </w:rPr>
  </w:style>
  <w:style w:type="paragraph" w:styleId="ListParagraph">
    <w:name w:val="List Paragraph"/>
    <w:basedOn w:val="Normal"/>
    <w:uiPriority w:val="34"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styleId="Hyperlink">
    <w:name w:val="Hyperlink"/>
    <w:basedOn w:val="DefaultParagraphFont"/>
    <w:uiPriority w:val="99"/>
    <w:semiHidden/>
    <w:unhideWhenUsed/>
    <w:rsid w:val="009874D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874DE"/>
    <w:rPr>
      <w:color w:val="704404" w:themeColor="followedHyperlink"/>
      <w:u w:val="single"/>
    </w:rPr>
  </w:style>
  <w:style w:type="character" w:customStyle="1" w:styleId="label">
    <w:name w:val="label"/>
    <w:basedOn w:val="DefaultParagraphFont"/>
    <w:rsid w:val="00ED3BCB"/>
  </w:style>
  <w:style w:type="character" w:customStyle="1" w:styleId="value">
    <w:name w:val="value"/>
    <w:basedOn w:val="DefaultParagraphFont"/>
    <w:rsid w:val="00ED3BCB"/>
  </w:style>
  <w:style w:type="character" w:customStyle="1" w:styleId="Heading3Char">
    <w:name w:val="Heading 3 Char"/>
    <w:basedOn w:val="DefaultParagraphFont"/>
    <w:link w:val="Heading3"/>
    <w:uiPriority w:val="9"/>
    <w:semiHidden/>
    <w:rsid w:val="00010CEA"/>
    <w:rPr>
      <w:rFonts w:asciiTheme="majorHAnsi" w:eastAsiaTheme="majorEastAsia" w:hAnsiTheme="majorHAnsi" w:cstheme="majorBidi"/>
      <w:color w:val="181B23" w:themeColor="accent1" w:themeShade="7F"/>
    </w:rPr>
  </w:style>
  <w:style w:type="paragraph" w:styleId="BodyText">
    <w:name w:val="Body Text"/>
    <w:basedOn w:val="Normal"/>
    <w:link w:val="BodyTextChar"/>
    <w:uiPriority w:val="1"/>
    <w:qFormat/>
    <w:rsid w:val="00E118A0"/>
    <w:pPr>
      <w:widowControl w:val="0"/>
      <w:autoSpaceDE w:val="0"/>
      <w:autoSpaceDN w:val="0"/>
    </w:pPr>
    <w:rPr>
      <w:rFonts w:ascii="Arial" w:eastAsia="Arial" w:hAnsi="Arial" w:cs="Arial"/>
      <w:color w:val="auto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E118A0"/>
    <w:rPr>
      <w:rFonts w:ascii="Arial" w:eastAsia="Arial" w:hAnsi="Arial" w:cs="Arial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1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arrod-c-637ba52a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xnermb\AppData\Roaming\Microsoft\Templates\Attorney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6BD566505643FEB9BB47ED85EF81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74FA66-4D5E-42A1-AF58-E10FAC5D91B4}"/>
      </w:docPartPr>
      <w:docPartBody>
        <w:p w:rsidR="003A1F2C" w:rsidRDefault="00A06BA5">
          <w:pPr>
            <w:pStyle w:val="7A6BD566505643FEB9BB47ED85EF8164"/>
          </w:pPr>
          <w:r w:rsidRPr="004B5F10">
            <w:t>Contact</w:t>
          </w:r>
        </w:p>
      </w:docPartBody>
    </w:docPart>
    <w:docPart>
      <w:docPartPr>
        <w:name w:val="F759F82CF6C5408F9FCD6943C5CAE9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EBA490-23E1-42EC-A944-8670CBB3C774}"/>
      </w:docPartPr>
      <w:docPartBody>
        <w:p w:rsidR="003A1F2C" w:rsidRDefault="00A06BA5">
          <w:pPr>
            <w:pStyle w:val="F759F82CF6C5408F9FCD6943C5CAE927"/>
          </w:pPr>
          <w:r>
            <w:t>Experience</w:t>
          </w:r>
        </w:p>
      </w:docPartBody>
    </w:docPart>
    <w:docPart>
      <w:docPartPr>
        <w:name w:val="FC44035DD07245389B3D460627E7F9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0420C-F0BB-4B97-B802-5A48FCBD4DCC}"/>
      </w:docPartPr>
      <w:docPartBody>
        <w:p w:rsidR="00973014" w:rsidRDefault="0093705E" w:rsidP="0093705E">
          <w:pPr>
            <w:pStyle w:val="FC44035DD07245389B3D460627E7F99B"/>
          </w:pPr>
          <w:r w:rsidRPr="00DC715A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F2C"/>
    <w:rsid w:val="00064327"/>
    <w:rsid w:val="000755A7"/>
    <w:rsid w:val="000F07E5"/>
    <w:rsid w:val="001F41AE"/>
    <w:rsid w:val="00215898"/>
    <w:rsid w:val="002656AE"/>
    <w:rsid w:val="002C6475"/>
    <w:rsid w:val="003A1F2C"/>
    <w:rsid w:val="00416A5F"/>
    <w:rsid w:val="004F412F"/>
    <w:rsid w:val="005C7847"/>
    <w:rsid w:val="00671EFA"/>
    <w:rsid w:val="006A77E6"/>
    <w:rsid w:val="00744649"/>
    <w:rsid w:val="00870AEE"/>
    <w:rsid w:val="0093705E"/>
    <w:rsid w:val="00973014"/>
    <w:rsid w:val="009D734E"/>
    <w:rsid w:val="00A06BA5"/>
    <w:rsid w:val="00AF69AA"/>
    <w:rsid w:val="00B525D4"/>
    <w:rsid w:val="00B66703"/>
    <w:rsid w:val="00C6248B"/>
    <w:rsid w:val="00C64E17"/>
    <w:rsid w:val="00CA1C5D"/>
    <w:rsid w:val="00CD1B90"/>
    <w:rsid w:val="00CF63AD"/>
    <w:rsid w:val="00E057C8"/>
    <w:rsid w:val="00EE3C83"/>
    <w:rsid w:val="00EF717F"/>
    <w:rsid w:val="00F97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Pr>
      <w:color w:val="77206D" w:themeColor="accent5" w:themeShade="BF"/>
    </w:rPr>
  </w:style>
  <w:style w:type="paragraph" w:customStyle="1" w:styleId="7A6BD566505643FEB9BB47ED85EF8164">
    <w:name w:val="7A6BD566505643FEB9BB47ED85EF8164"/>
  </w:style>
  <w:style w:type="paragraph" w:customStyle="1" w:styleId="F759F82CF6C5408F9FCD6943C5CAE927">
    <w:name w:val="F759F82CF6C5408F9FCD6943C5CAE927"/>
  </w:style>
  <w:style w:type="paragraph" w:customStyle="1" w:styleId="FC44035DD07245389B3D460627E7F99B">
    <w:name w:val="FC44035DD07245389B3D460627E7F99B"/>
    <w:rsid w:val="0093705E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E2A87F-B67C-4323-A0C9-B50172931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Attorney resume</Template>
  <TotalTime>22</TotalTime>
  <Pages>4</Pages>
  <Words>862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Jarrod Collins</cp:lastModifiedBy>
  <cp:revision>29</cp:revision>
  <dcterms:created xsi:type="dcterms:W3CDTF">2022-08-22T17:40:00Z</dcterms:created>
  <dcterms:modified xsi:type="dcterms:W3CDTF">2025-12-10T18:41:00Z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29374dd-2437-4816-8d63-bf9cc1b578e5_Enabled">
    <vt:lpwstr>true</vt:lpwstr>
  </property>
  <property fmtid="{D5CDD505-2E9C-101B-9397-08002B2CF9AE}" pid="3" name="MSIP_Label_029374dd-2437-4816-8d63-bf9cc1b578e5_SetDate">
    <vt:lpwstr>2022-08-22T17:45:22Z</vt:lpwstr>
  </property>
  <property fmtid="{D5CDD505-2E9C-101B-9397-08002B2CF9AE}" pid="4" name="MSIP_Label_029374dd-2437-4816-8d63-bf9cc1b578e5_Method">
    <vt:lpwstr>Privileged</vt:lpwstr>
  </property>
  <property fmtid="{D5CDD505-2E9C-101B-9397-08002B2CF9AE}" pid="5" name="MSIP_Label_029374dd-2437-4816-8d63-bf9cc1b578e5_Name">
    <vt:lpwstr>Public</vt:lpwstr>
  </property>
  <property fmtid="{D5CDD505-2E9C-101B-9397-08002B2CF9AE}" pid="6" name="MSIP_Label_029374dd-2437-4816-8d63-bf9cc1b578e5_SiteId">
    <vt:lpwstr>39b03722-b836-496a-85ec-850f0957ca6b</vt:lpwstr>
  </property>
  <property fmtid="{D5CDD505-2E9C-101B-9397-08002B2CF9AE}" pid="7" name="MSIP_Label_029374dd-2437-4816-8d63-bf9cc1b578e5_ActionId">
    <vt:lpwstr>396f4267-1c3c-4991-a1de-7349d438b488</vt:lpwstr>
  </property>
  <property fmtid="{D5CDD505-2E9C-101B-9397-08002B2CF9AE}" pid="8" name="MSIP_Label_029374dd-2437-4816-8d63-bf9cc1b578e5_ContentBits">
    <vt:lpwstr>2</vt:lpwstr>
  </property>
</Properties>
</file>